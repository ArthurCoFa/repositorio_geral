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CB384E" w:rsidP="005E4EEE" w:rsidRDefault="002C130C" w14:paraId="03DC2979" w14:textId="41A0A2AD" w14:noSpellErr="1">
      <w:pPr>
        <w:spacing w:before="1800"/>
        <w:jc w:val="center"/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noProof/>
          <w:snapToGrid/>
          <w:sz w:val="16"/>
          <w:lang w:val="pt-BR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D0B8CC2" wp14:editId="20522AE3">
                <wp:simplePos x="0" y="0"/>
                <wp:positionH relativeFrom="margin">
                  <wp:align>center</wp:align>
                </wp:positionH>
                <wp:positionV relativeFrom="page">
                  <wp:posOffset>922020</wp:posOffset>
                </wp:positionV>
                <wp:extent cx="6660481" cy="769620"/>
                <wp:effectExtent l="0" t="0" r="7620" b="11430"/>
                <wp:wrapNone/>
                <wp:docPr id="1038172898" name="Agrupa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481" cy="769620"/>
                          <a:chOff x="2214" y="250"/>
                          <a:chExt cx="9698" cy="1212"/>
                        </a:xfrm>
                      </wpg:grpSpPr>
                      <pic:pic xmlns:pic="http://schemas.openxmlformats.org/drawingml/2006/picture">
                        <pic:nvPicPr>
                          <pic:cNvPr id="163907483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4" y="250"/>
                            <a:ext cx="9698" cy="11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5611479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2392" y="430"/>
                            <a:ext cx="8088" cy="1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Pr="002C130C" w:rsidR="00CB384E" w:rsidP="002C130C" w:rsidRDefault="00CB384E" w14:paraId="72094EA9" w14:textId="2BFE72AB">
                              <w:pPr>
                                <w:spacing w:before="129"/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Engenharia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Software - Atividad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e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pacing w:val="-7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laboratório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prática</w:t>
                              </w:r>
                              <w:proofErr w:type="spellEnd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</w:t>
                              </w:r>
                              <w:proofErr w:type="spell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Implementação</w:t>
                              </w:r>
                              <w:proofErr w:type="spellEnd"/>
                            </w:p>
                            <w:p w:rsidRPr="002C130C" w:rsidR="00CB384E" w:rsidP="002C130C" w:rsidRDefault="00CB384E" w14:paraId="3497287C" w14:textId="35DD6EA2">
                              <w:pPr>
                                <w:spacing w:before="129"/>
                                <w:ind w:left="551"/>
                                <w:jc w:val="center"/>
                                <w:rPr>
                                  <w:rFonts w:ascii="Arial" w:hAnsi="Arial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Template</w:t>
                              </w:r>
                              <w:proofErr w:type="gramStart"/>
                              <w:r w:rsidRP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04 </w:t>
                              </w:r>
                              <w:r w:rsidRPr="002C130C" w:rsid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ECU</w:t>
                              </w:r>
                              <w:proofErr w:type="gramEnd"/>
                              <w:r w:rsidRPr="002C130C" w:rsid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– </w:t>
                              </w:r>
                              <w:proofErr w:type="spellStart"/>
                              <w:r w:rsidRPr="002C130C" w:rsid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>Especificação</w:t>
                              </w:r>
                              <w:proofErr w:type="spellEnd"/>
                              <w:r w:rsidRPr="002C130C" w:rsidR="002C130C">
                                <w:rPr>
                                  <w:rFonts w:ascii="Arial" w:hAnsi="Arial"/>
                                  <w:b/>
                                  <w:color w:val="FFFFFF"/>
                                  <w:sz w:val="22"/>
                                  <w:szCs w:val="22"/>
                                </w:rPr>
                                <w:t xml:space="preserve"> de Casos de Uso</w:t>
                              </w:r>
                            </w:p>
                            <w:p w:rsidRPr="002C130C" w:rsidR="00CB384E" w:rsidP="002C130C" w:rsidRDefault="00CB384E" w14:paraId="25F8FCF5" w14:textId="77777777">
                              <w:pPr>
                                <w:jc w:val="center"/>
                                <w:rPr>
                                  <w:rFonts w:ascii="Arial" w:hAnsi="Arial"/>
                                  <w:b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AFFFB4">
              <v:group id="Agrupar 5" style="position:absolute;left:0;text-align:left;margin-left:0;margin-top:72.6pt;width:524.45pt;height:60.6pt;z-index:-251655680;mso-position-horizontal:center;mso-position-horizontal-relative:margin;mso-position-vertical-relative:page" coordsize="9698,1212" coordorigin="2214,250" o:spid="_x0000_s1026" w14:anchorId="6D0B8CC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58" style="position:absolute;left:2214;top:250;width:9698;height:115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">
                  <v:imagedata o:title="" r:id="rId9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" style="position:absolute;left:2392;top:430;width:8088;height:1032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">
                  <v:textbox inset="0,0,0,0">
                    <w:txbxContent>
                      <w:p w:rsidRPr="002C130C" w:rsidR="00CB384E" w:rsidP="002C130C" w:rsidRDefault="00CB384E" w14:paraId="36E81D31" w14:textId="2BFE72AB">
                        <w:pPr>
                          <w:spacing w:before="129"/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</w:pP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Engenharia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Software - Atividad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e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pacing w:val="-7"/>
                            <w:sz w:val="22"/>
                            <w:szCs w:val="22"/>
                          </w:rPr>
                          <w:t xml:space="preserve"> </w:t>
                        </w:r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de 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laboratório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prática</w:t>
                        </w:r>
                        <w:proofErr w:type="spellEnd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</w:t>
                        </w:r>
                        <w:proofErr w:type="spell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Implementação</w:t>
                        </w:r>
                        <w:proofErr w:type="spellEnd"/>
                      </w:p>
                      <w:p w:rsidRPr="002C130C" w:rsidR="00CB384E" w:rsidP="002C130C" w:rsidRDefault="00CB384E" w14:paraId="0E7B97E9" w14:textId="35DD6EA2">
                        <w:pPr>
                          <w:spacing w:before="129"/>
                          <w:ind w:left="551"/>
                          <w:jc w:val="center"/>
                          <w:rPr>
                            <w:rFonts w:ascii="Arial" w:hAnsi="Arial"/>
                            <w:b/>
                            <w:sz w:val="22"/>
                            <w:szCs w:val="22"/>
                          </w:rPr>
                        </w:pPr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Template</w:t>
                        </w:r>
                        <w:proofErr w:type="gramStart"/>
                        <w:r w:rsidRP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04 </w:t>
                        </w:r>
                        <w:r w:rsidRPr="002C130C" w:rsid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ECU</w:t>
                        </w:r>
                        <w:proofErr w:type="gramEnd"/>
                        <w:r w:rsidRPr="002C130C" w:rsid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– </w:t>
                        </w:r>
                        <w:proofErr w:type="spellStart"/>
                        <w:r w:rsidRPr="002C130C" w:rsid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>Especificação</w:t>
                        </w:r>
                        <w:proofErr w:type="spellEnd"/>
                        <w:r w:rsidRPr="002C130C" w:rsidR="002C130C">
                          <w:rPr>
                            <w:rFonts w:ascii="Arial" w:hAnsi="Arial"/>
                            <w:b/>
                            <w:color w:val="FFFFFF"/>
                            <w:sz w:val="22"/>
                            <w:szCs w:val="22"/>
                          </w:rPr>
                          <w:t xml:space="preserve"> de Casos de Uso</w:t>
                        </w:r>
                      </w:p>
                      <w:p w:rsidRPr="002C130C" w:rsidR="00CB384E" w:rsidP="002C130C" w:rsidRDefault="00CB384E" w14:paraId="672A6659" w14:textId="77777777">
                        <w:pPr>
                          <w:jc w:val="center"/>
                          <w:rPr>
                            <w:rFonts w:ascii="Arial" w:hAnsi="Arial"/>
                            <w:b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:rsidRPr="007565E6" w:rsidR="003F09B2" w:rsidP="007565E6" w:rsidRDefault="00CB384E" w14:paraId="4181FE5B" w14:textId="7D8E7A50">
      <w:pPr>
        <w:spacing w:before="1320"/>
        <w:jc w:val="center"/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CB384E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Modelo de </w:t>
      </w:r>
      <w:r w:rsidRPr="007565E6" w:rsidR="003F09B2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</w:t>
      </w:r>
      <w:r w:rsidRPr="007565E6" w:rsidR="003F09B2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</w:t>
      </w:r>
      <w:r w:rsidR="00CB384E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7565E6" w:rsidR="003F09B2">
        <w:rPr>
          <w:rFonts w:ascii="Tahoma" w:hAnsi="Tahoma" w:cs="Tahoma"/>
          <w:color w:val="000000" w:themeColor="text1"/>
          <w:sz w:val="56"/>
          <w:szCs w:val="56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Pr="007565E6" w:rsidR="005E4EEE" w:rsidP="007565E6" w:rsidRDefault="00D71C58" w14:paraId="774BBCB6" w14:textId="4061AA6B" w14:noSpellErr="1">
      <w:pPr>
        <w:spacing w:before="1320"/>
        <w:jc w:val="center"/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5E6" w:rsidR="00D71C58"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Modelo de </w:t>
      </w:r>
      <w:r w:rsidRPr="007565E6" w:rsidR="005E4EEE">
        <w:rPr>
          <w:rFonts w:ascii="Tahoma" w:hAnsi="Tahoma" w:cs="Tahoma"/>
          <w:color w:val="000000" w:themeColor="text1"/>
          <w:sz w:val="48"/>
          <w:szCs w:val="48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Especificação de Caso de Uso</w:t>
      </w:r>
    </w:p>
    <w:p w:rsidR="005E4EEE" w:rsidP="4BA89D4D" w:rsidRDefault="005E4EEE" w14:paraId="2F939BFD" w14:textId="7FAEC561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4CD3F4C7" w14:textId="686D3BEB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7A625526" w14:textId="62689AC0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2969915C" w14:textId="03D96D85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08743013" w14:textId="77777777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6C64EF6A" w14:textId="77777777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77419D48" w14:textId="77777777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2B3BC307" w14:textId="77777777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2EB59E5D" w14:textId="77777777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08891FD1" w14:textId="63F58F0D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="0077530E" w:rsidP="4BA89D4D" w:rsidRDefault="0077530E" w14:paraId="0F965A16" w14:textId="77777777" w14:noSpellErr="1">
      <w:pPr>
        <w:rPr>
          <w:b w:val="1"/>
          <w:bCs w:val="1"/>
          <w:i w:val="1"/>
          <w:iCs w:val="1"/>
          <w:color w:val="0000FF"/>
          <w:lang w:val="pt-BR"/>
        </w:rPr>
      </w:pPr>
    </w:p>
    <w:p w:rsidRPr="00672C8D" w:rsidR="0077530E" w:rsidP="4BA89D4D" w:rsidRDefault="0077530E" w14:paraId="160ACA92" w14:textId="77777777" w14:noSpellErr="1">
      <w:pPr>
        <w:rPr>
          <w:rFonts w:ascii="Tahoma" w:hAnsi="Tahoma" w:cs="Tahoma"/>
          <w:sz w:val="16"/>
          <w:szCs w:val="16"/>
          <w:lang w:val="pt-BR"/>
        </w:rPr>
      </w:pPr>
    </w:p>
    <w:p w:rsidR="005E4EEE" w:rsidP="4BA89D4D" w:rsidRDefault="005E4EEE" w14:paraId="370A0EF1" w14:textId="77777777" w14:noSpellErr="1">
      <w:pPr>
        <w:rPr>
          <w:rFonts w:ascii="Tahoma" w:hAnsi="Tahoma" w:cs="Tahoma"/>
          <w:sz w:val="16"/>
          <w:szCs w:val="16"/>
          <w:lang w:val="pt-BR"/>
        </w:rPr>
      </w:pPr>
    </w:p>
    <w:p w:rsidR="003520B8" w:rsidP="4BA89D4D" w:rsidRDefault="003520B8" w14:paraId="17EC0D78" w14:textId="77777777" w14:noSpellErr="1">
      <w:pPr>
        <w:rPr>
          <w:rFonts w:ascii="Tahoma" w:hAnsi="Tahoma" w:cs="Tahoma"/>
          <w:sz w:val="16"/>
          <w:szCs w:val="16"/>
          <w:lang w:val="pt-BR"/>
        </w:rPr>
      </w:pPr>
    </w:p>
    <w:p w:rsidR="003520B8" w:rsidP="4BA89D4D" w:rsidRDefault="003520B8" w14:paraId="55CD66DF" w14:textId="32AB622D" w14:noSpellErr="1">
      <w:pPr>
        <w:rPr>
          <w:rFonts w:ascii="Tahoma" w:hAnsi="Tahoma" w:cs="Tahoma"/>
          <w:sz w:val="16"/>
          <w:szCs w:val="16"/>
          <w:lang w:val="pt-BR"/>
        </w:rPr>
      </w:pPr>
    </w:p>
    <w:p w:rsidR="003520B8" w:rsidP="4BA89D4D" w:rsidRDefault="003520B8" w14:paraId="43F04E48" w14:textId="77777777" w14:noSpellErr="1">
      <w:pPr>
        <w:rPr>
          <w:rFonts w:ascii="Tahoma" w:hAnsi="Tahoma" w:cs="Tahoma"/>
          <w:sz w:val="16"/>
          <w:szCs w:val="16"/>
          <w:lang w:val="pt-BR"/>
        </w:rPr>
      </w:pPr>
    </w:p>
    <w:p w:rsidR="003520B8" w:rsidP="4BA89D4D" w:rsidRDefault="003520B8" w14:paraId="74F7EEC1" w14:textId="77777777" w14:noSpellErr="1">
      <w:pPr>
        <w:rPr>
          <w:rFonts w:ascii="Tahoma" w:hAnsi="Tahoma" w:cs="Tahoma"/>
          <w:sz w:val="16"/>
          <w:szCs w:val="16"/>
          <w:lang w:val="pt-BR"/>
        </w:rPr>
      </w:pPr>
    </w:p>
    <w:p w:rsidRPr="00672C8D" w:rsidR="003520B8" w:rsidP="4BA89D4D" w:rsidRDefault="003520B8" w14:paraId="668F50B5" w14:textId="77777777" w14:noSpellErr="1">
      <w:pPr>
        <w:rPr>
          <w:rFonts w:ascii="Tahoma" w:hAnsi="Tahoma" w:cs="Tahoma"/>
          <w:sz w:val="16"/>
          <w:szCs w:val="16"/>
          <w:lang w:val="pt-BR"/>
        </w:rPr>
      </w:pPr>
    </w:p>
    <w:p w:rsidR="0057275D" w:rsidRDefault="0057275D" w14:paraId="23180D7E" w14:textId="77777777" w14:noSpellErr="1">
      <w:pPr>
        <w:pStyle w:val="Ttulo"/>
        <w:rPr>
          <w:lang w:val="pt-BR"/>
        </w:rPr>
      </w:pPr>
    </w:p>
    <w:p w:rsidR="005E3D8F" w:rsidP="005E3D8F" w:rsidRDefault="005E3D8F" w14:paraId="6CCA572A" w14:textId="77777777" w14:noSpellErr="1">
      <w:pPr>
        <w:rPr>
          <w:lang w:val="pt-BR"/>
        </w:rPr>
      </w:pPr>
    </w:p>
    <w:p w:rsidR="005E3D8F" w:rsidP="005E3D8F" w:rsidRDefault="005E3D8F" w14:paraId="297ECF89" w14:textId="77777777" w14:noSpellErr="1">
      <w:pPr>
        <w:rPr>
          <w:lang w:val="pt-BR"/>
        </w:rPr>
      </w:pPr>
    </w:p>
    <w:p w:rsidRPr="005E3D8F" w:rsidR="005E3D8F" w:rsidP="005E3D8F" w:rsidRDefault="005E3D8F" w14:paraId="00EC7631" w14:textId="77777777" w14:noSpellErr="1">
      <w:pPr>
        <w:rPr>
          <w:lang w:val="pt-BR"/>
        </w:rPr>
      </w:pPr>
    </w:p>
    <w:p w:rsidR="0057275D" w:rsidRDefault="0057275D" w14:paraId="0A7EEADB" w14:textId="77777777" w14:noSpellErr="1">
      <w:pPr>
        <w:pStyle w:val="Ttulo"/>
        <w:rPr>
          <w:lang w:val="pt-BR"/>
        </w:rPr>
      </w:pPr>
    </w:p>
    <w:p w:rsidR="0080740E" w:rsidP="0080740E" w:rsidRDefault="0080740E" w14:paraId="420477C0" w14:textId="77777777" w14:noSpellErr="1">
      <w:pPr>
        <w:rPr>
          <w:lang w:val="pt-BR"/>
        </w:rPr>
      </w:pPr>
    </w:p>
    <w:p w:rsidR="0080740E" w:rsidP="0080740E" w:rsidRDefault="0080740E" w14:paraId="4072DBD3" w14:textId="77777777" w14:noSpellErr="1">
      <w:pPr>
        <w:rPr>
          <w:lang w:val="pt-BR"/>
        </w:rPr>
      </w:pPr>
    </w:p>
    <w:p w:rsidR="00E27E8D" w:rsidP="0080740E" w:rsidRDefault="00E27E8D" w14:paraId="1168125C" w14:textId="77777777" w14:noSpellErr="1">
      <w:pPr>
        <w:rPr>
          <w:lang w:val="pt-BR"/>
        </w:rPr>
      </w:pPr>
    </w:p>
    <w:p w:rsidR="00E27E8D" w:rsidP="0080740E" w:rsidRDefault="00E27E8D" w14:paraId="60950BB1" w14:textId="77777777" w14:noSpellErr="1">
      <w:pPr>
        <w:rPr>
          <w:lang w:val="pt-BR"/>
        </w:rPr>
      </w:pPr>
    </w:p>
    <w:p w:rsidRPr="0080740E" w:rsidR="00E27E8D" w:rsidP="0080740E" w:rsidRDefault="00E27E8D" w14:paraId="50EE6EF3" w14:textId="77777777" w14:noSpellErr="1">
      <w:pPr>
        <w:rPr>
          <w:lang w:val="pt-BR"/>
        </w:rPr>
      </w:pPr>
    </w:p>
    <w:p w:rsidR="0057275D" w:rsidRDefault="0057275D" w14:paraId="66233E76" w14:textId="77777777" w14:noSpellErr="1">
      <w:pPr>
        <w:pStyle w:val="Ttulo"/>
        <w:rPr>
          <w:lang w:val="pt-BR"/>
        </w:rPr>
      </w:pPr>
    </w:p>
    <w:p w:rsidR="3483EAA6" w:rsidP="3483EAA6" w:rsidRDefault="3483EAA6" w14:paraId="744A8191" w14:textId="138CAF6E">
      <w:pPr>
        <w:pStyle w:val="Normal"/>
        <w:rPr>
          <w:lang w:val="pt-BR"/>
        </w:rPr>
      </w:pPr>
    </w:p>
    <w:p w:rsidRPr="002C130C" w:rsidR="002C130C" w:rsidP="002C130C" w:rsidRDefault="002C130C" w14:paraId="4C7905F6" w14:textId="77777777" w14:noSpellErr="1">
      <w:pPr>
        <w:rPr>
          <w:lang w:val="pt-BR"/>
        </w:rPr>
      </w:pPr>
    </w:p>
    <w:p w:rsidR="0063171B" w:rsidRDefault="0063171B" w14:paraId="71201B11" w14:textId="77777777" w14:noSpellErr="1">
      <w:pPr>
        <w:pStyle w:val="Ttulo"/>
        <w:rPr>
          <w:lang w:val="pt-BR"/>
        </w:rPr>
      </w:pPr>
      <w:r w:rsidR="0063171B">
        <w:rPr/>
        <w:t xml:space="preserve">Histórico da </w:t>
      </w:r>
      <w:r w:rsidR="0063171B">
        <w:rPr/>
        <w:t>Revisão</w:t>
      </w:r>
      <w:smartTag w:uri="schemas-houaiss/mini" w:element="verbetes"/>
    </w:p>
    <w:tbl>
      <w:tblPr>
        <w:tblW w:w="9782" w:type="dxa"/>
        <w:tblInd w:w="-17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1095"/>
        <w:gridCol w:w="3105"/>
        <w:gridCol w:w="4277"/>
      </w:tblGrid>
      <w:tr w:rsidR="0063171B" w:rsidTr="3483EAA6" w14:paraId="3258583A" w14:textId="77777777"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63171B" w:rsidRDefault="0063171B" w14:paraId="77BB5215" w14:textId="77777777" w14:noSpellErr="1">
            <w:pPr>
              <w:pStyle w:val="Tabletext"/>
              <w:jc w:val="center"/>
              <w:rPr>
                <w:b w:val="1"/>
                <w:bCs w:val="1"/>
                <w:lang w:val="pt-BR"/>
              </w:rPr>
            </w:pPr>
            <w:smartTag w:uri="schemas-houaiss/mini" w:element="verbetes">
              <w:r w:rsidRPr="4BA89D4D" w:rsidR="0063171B">
                <w:rPr>
                  <w:b w:val="1"/>
                  <w:bCs w:val="1"/>
                </w:rPr>
                <w:t>Data</w:t>
              </w:r>
            </w:smartTag>
          </w:p>
        </w:tc>
        <w:tc>
          <w:tcPr>
            <w:tcW w:w="1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63171B" w:rsidRDefault="0063171B" w14:paraId="6848FA05" w14:textId="77777777" w14:noSpellErr="1">
            <w:pPr>
              <w:pStyle w:val="Tabletext"/>
              <w:jc w:val="center"/>
              <w:rPr>
                <w:b w:val="1"/>
                <w:bCs w:val="1"/>
                <w:lang w:val="pt-BR"/>
              </w:rPr>
            </w:pPr>
            <w:smartTag w:uri="schemas-houaiss/mini" w:element="verbetes">
              <w:r w:rsidRPr="4BA89D4D" w:rsidR="0063171B">
                <w:rPr>
                  <w:b w:val="1"/>
                  <w:bCs w:val="1"/>
                </w:rPr>
                <w:t>Versão</w:t>
              </w:r>
            </w:smartTag>
          </w:p>
        </w:tc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63171B" w:rsidRDefault="0063171B" w14:paraId="52AC7E89" w14:textId="77777777" w14:noSpellErr="1">
            <w:pPr>
              <w:pStyle w:val="Tabletext"/>
              <w:jc w:val="center"/>
              <w:rPr>
                <w:b w:val="1"/>
                <w:bCs w:val="1"/>
                <w:lang w:val="pt-BR"/>
              </w:rPr>
            </w:pPr>
            <w:smartTag w:uri="schemas-houaiss/mini" w:element="verbetes">
              <w:r w:rsidRPr="4BA89D4D" w:rsidR="0063171B">
                <w:rPr>
                  <w:b w:val="1"/>
                  <w:bCs w:val="1"/>
                </w:rPr>
                <w:t>Descrição</w:t>
              </w:r>
            </w:smartTag>
          </w:p>
        </w:tc>
        <w:tc>
          <w:tcPr>
            <w:tcW w:w="4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63171B" w:rsidRDefault="0063171B" w14:paraId="3E7F3D1D" w14:textId="77777777" w14:noSpellErr="1">
            <w:pPr>
              <w:pStyle w:val="Tabletext"/>
              <w:jc w:val="center"/>
              <w:rPr>
                <w:b w:val="1"/>
                <w:bCs w:val="1"/>
                <w:lang w:val="pt-BR"/>
              </w:rPr>
            </w:pPr>
            <w:smartTag w:uri="schemas-houaiss/mini" w:element="verbetes">
              <w:r w:rsidRPr="4BA89D4D" w:rsidR="0063171B">
                <w:rPr>
                  <w:b w:val="1"/>
                  <w:bCs w:val="1"/>
                </w:rPr>
                <w:t>Autor</w:t>
              </w:r>
            </w:smartTag>
          </w:p>
        </w:tc>
      </w:tr>
      <w:tr w:rsidRPr="006E1426" w:rsidR="0063171B" w:rsidTr="3483EAA6" w14:paraId="7A2E8B1A" w14:textId="77777777">
        <w:trPr>
          <w:trHeight w:val="375"/>
        </w:trPr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63171B" w:rsidP="003E2ABC" w:rsidRDefault="0063171B" w14:paraId="023D88FC" w14:textId="630609C4">
            <w:pPr>
              <w:pStyle w:val="Tabletext"/>
              <w:jc w:val="center"/>
              <w:rPr>
                <w:lang w:val="pt-BR"/>
              </w:rPr>
            </w:pPr>
            <w:r w:rsidR="099E3780">
              <w:rPr/>
              <w:t>26/11/2025</w:t>
            </w:r>
          </w:p>
        </w:tc>
        <w:tc>
          <w:tcPr>
            <w:tcW w:w="1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63171B" w:rsidP="006E1426" w:rsidRDefault="00FF3C53" w14:paraId="0DBCCBD8" w14:textId="77777777" w14:noSpellErr="1">
            <w:pPr>
              <w:pStyle w:val="Tabletext"/>
              <w:jc w:val="center"/>
              <w:rPr>
                <w:lang w:val="pt-BR"/>
              </w:rPr>
            </w:pPr>
            <w:r w:rsidR="00FF3C53">
              <w:rPr/>
              <w:t>1.0</w:t>
            </w:r>
          </w:p>
        </w:tc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63171B" w:rsidP="006E1426" w:rsidRDefault="0082041C" w14:paraId="1EE4DBF7" w14:textId="77777777" w14:noSpellErr="1">
            <w:pPr>
              <w:pStyle w:val="Tabletext"/>
              <w:jc w:val="center"/>
              <w:rPr>
                <w:lang w:val="pt-BR"/>
              </w:rPr>
            </w:pPr>
            <w:r w:rsidR="0082041C">
              <w:rPr/>
              <w:t>Elaboração do Documento</w:t>
            </w:r>
          </w:p>
        </w:tc>
        <w:tc>
          <w:tcPr>
            <w:tcW w:w="4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63171B" w:rsidP="006E1426" w:rsidRDefault="0063171B" w14:paraId="4CD74994" w14:textId="713F6801">
            <w:pPr>
              <w:pStyle w:val="Tabletext"/>
              <w:jc w:val="center"/>
              <w:rPr>
                <w:lang w:val="pt-BR"/>
              </w:rPr>
            </w:pPr>
            <w:r w:rsidR="6453BBD0">
              <w:rPr/>
              <w:t>Gabriel Santin e Bruno Gusmão</w:t>
            </w:r>
          </w:p>
        </w:tc>
      </w:tr>
      <w:tr w:rsidRPr="006E1426" w:rsidR="0092361E" w:rsidTr="3483EAA6" w14:paraId="74B11A97" w14:textId="77777777"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92361E" w:rsidP="006E1426" w:rsidRDefault="0092361E" w14:paraId="669B6A91" w14:textId="26F7149B">
            <w:pPr>
              <w:pStyle w:val="Tabletext"/>
              <w:jc w:val="center"/>
              <w:rPr>
                <w:lang w:val="pt-BR"/>
              </w:rPr>
            </w:pPr>
            <w:r w:rsidRPr="3483EAA6" w:rsidR="69B2A846">
              <w:rPr>
                <w:lang w:val="pt-BR"/>
              </w:rPr>
              <w:t>27/11/2025</w:t>
            </w:r>
          </w:p>
        </w:tc>
        <w:tc>
          <w:tcPr>
            <w:tcW w:w="1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92361E" w:rsidP="006E1426" w:rsidRDefault="00B50FB8" w14:paraId="73541BE8" w14:textId="77777777" w14:noSpellErr="1">
            <w:pPr>
              <w:pStyle w:val="Tabletext"/>
              <w:jc w:val="center"/>
              <w:rPr>
                <w:lang w:val="pt-BR"/>
              </w:rPr>
            </w:pPr>
            <w:r w:rsidR="00B50FB8">
              <w:rPr/>
              <w:t>1.1</w:t>
            </w:r>
          </w:p>
        </w:tc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92361E" w:rsidP="3483EAA6" w:rsidRDefault="00B50FB8" w14:paraId="7CBF8E4F" w14:textId="71FD1CA4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center"/>
            </w:pPr>
            <w:r w:rsidR="730C47AD">
              <w:rPr/>
              <w:t>Ajustes na estrutura do Documento</w:t>
            </w:r>
          </w:p>
        </w:tc>
        <w:tc>
          <w:tcPr>
            <w:tcW w:w="4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7630EB" w:rsidR="0092361E" w:rsidP="006E1426" w:rsidRDefault="0092361E" w14:paraId="5BC376CA" w14:textId="5A06F836">
            <w:pPr>
              <w:pStyle w:val="Tabletext"/>
              <w:jc w:val="center"/>
              <w:rPr>
                <w:lang w:val="pt-BR"/>
              </w:rPr>
            </w:pPr>
            <w:r w:rsidRPr="3483EAA6" w:rsidR="730C47AD">
              <w:rPr>
                <w:lang w:val="pt-BR"/>
              </w:rPr>
              <w:t>Gabriel Santin e Arthur da Costa</w:t>
            </w:r>
          </w:p>
        </w:tc>
      </w:tr>
      <w:tr w:rsidRPr="006E1426" w:rsidR="007C634C" w:rsidTr="3483EAA6" w14:paraId="58195281" w14:textId="77777777"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7C634C" w:rsidP="006E1426" w:rsidRDefault="007C634C" w14:paraId="495612AF" w14:textId="2E6EF450">
            <w:pPr>
              <w:pStyle w:val="Tabletext"/>
              <w:jc w:val="center"/>
              <w:rPr>
                <w:lang w:val="pt-BR"/>
              </w:rPr>
            </w:pPr>
            <w:r w:rsidRPr="3483EAA6" w:rsidR="5CB57193">
              <w:rPr>
                <w:lang w:val="pt-BR"/>
              </w:rPr>
              <w:t>28/11/2025</w:t>
            </w:r>
          </w:p>
        </w:tc>
        <w:tc>
          <w:tcPr>
            <w:tcW w:w="1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7C634C" w:rsidP="006E1426" w:rsidRDefault="007C634C" w14:paraId="061798EC" w14:textId="77777777" w14:noSpellErr="1">
            <w:pPr>
              <w:pStyle w:val="Tabletext"/>
              <w:jc w:val="center"/>
              <w:rPr>
                <w:lang w:val="pt-BR"/>
              </w:rPr>
            </w:pPr>
            <w:r w:rsidR="007C634C">
              <w:rPr/>
              <w:t>1.2</w:t>
            </w:r>
          </w:p>
        </w:tc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7C634C" w:rsidP="3483EAA6" w:rsidRDefault="007C634C" w14:paraId="525244F0" w14:textId="658BEF37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center"/>
            </w:pPr>
            <w:r w:rsidR="5DF4688A">
              <w:rPr/>
              <w:t>Ajustes Finais do Documento</w:t>
            </w:r>
          </w:p>
        </w:tc>
        <w:tc>
          <w:tcPr>
            <w:tcW w:w="4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7C634C" w:rsidP="006E1426" w:rsidRDefault="007C634C" w14:paraId="392B95A9" w14:textId="2A056743">
            <w:pPr>
              <w:pStyle w:val="Tabletext"/>
              <w:jc w:val="center"/>
              <w:rPr>
                <w:lang w:val="pt-BR"/>
              </w:rPr>
            </w:pPr>
            <w:r w:rsidRPr="3483EAA6" w:rsidR="6BC26B55">
              <w:rPr>
                <w:lang w:val="pt-BR"/>
              </w:rPr>
              <w:t>Gabriel Santin, Arthur da Costa e Bruno Gusmão</w:t>
            </w:r>
          </w:p>
        </w:tc>
      </w:tr>
      <w:tr w:rsidRPr="006E1426" w:rsidR="0026771C" w:rsidTr="3483EAA6" w14:paraId="09CA5839" w14:textId="77777777">
        <w:tc>
          <w:tcPr>
            <w:tcW w:w="13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771C" w:rsidP="006E1426" w:rsidRDefault="0026771C" w14:paraId="5E7EFE18" w14:textId="77777777" w14:noSpellErr="1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0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771C" w:rsidP="006E1426" w:rsidRDefault="0026771C" w14:paraId="48E6D9C0" w14:textId="77777777" w14:noSpellErr="1">
            <w:pPr>
              <w:pStyle w:val="Tabletext"/>
              <w:jc w:val="center"/>
              <w:rPr>
                <w:lang w:val="pt-BR"/>
              </w:rPr>
            </w:pPr>
            <w:r w:rsidR="0026771C">
              <w:rPr/>
              <w:t>1.3</w:t>
            </w:r>
          </w:p>
        </w:tc>
        <w:tc>
          <w:tcPr>
            <w:tcW w:w="3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771C" w:rsidP="006E1426" w:rsidRDefault="0026771C" w14:paraId="5B3C7E54" w14:textId="77777777" w14:noSpellErr="1">
            <w:pPr>
              <w:pStyle w:val="Tabletext"/>
              <w:jc w:val="center"/>
              <w:rPr>
                <w:lang w:val="pt-BR"/>
              </w:rPr>
            </w:pPr>
            <w:r w:rsidR="0026771C">
              <w:rPr/>
              <w:t>Modificações no documento</w:t>
            </w:r>
          </w:p>
        </w:tc>
        <w:tc>
          <w:tcPr>
            <w:tcW w:w="42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6771C" w:rsidP="006E1426" w:rsidRDefault="0026771C" w14:paraId="3AC745B7" w14:textId="77777777" w14:noSpellErr="1">
            <w:pPr>
              <w:pStyle w:val="Tabletext"/>
              <w:jc w:val="center"/>
              <w:rPr>
                <w:lang w:val="pt-BR"/>
              </w:rPr>
            </w:pPr>
          </w:p>
        </w:tc>
      </w:tr>
    </w:tbl>
    <w:p w:rsidR="0063171B" w:rsidRDefault="0063171B" w14:paraId="32A734E9" w14:textId="77777777" w14:noSpellErr="1">
      <w:pPr>
        <w:rPr>
          <w:lang w:val="pt-BR"/>
        </w:rPr>
      </w:pPr>
    </w:p>
    <w:p w:rsidR="0063171B" w:rsidP="004C1667" w:rsidRDefault="0063171B" w14:paraId="53A59CF2" w14:textId="77777777" w14:noSpellErr="1">
      <w:pPr>
        <w:pStyle w:val="Ttulo"/>
        <w:jc w:val="left"/>
        <w:rPr>
          <w:lang w:val="pt-BR"/>
        </w:rPr>
      </w:pPr>
      <w:r>
        <w:br w:type="page"/>
      </w:r>
      <w:r w:rsidRPr="4BA89D4D">
        <w:rPr>
          <w:lang w:val="pt-BR"/>
        </w:rPr>
        <w:fldChar w:fldCharType="begin"/>
      </w:r>
      <w:r w:rsidRPr="4BA89D4D">
        <w:rPr>
          <w:lang w:val="pt-BR"/>
        </w:rPr>
        <w:instrText xml:space="preserve"> TITLE  \* MERGEFORMAT </w:instrText>
      </w:r>
      <w:r w:rsidRPr="4BA89D4D">
        <w:rPr>
          <w:lang w:val="pt-BR"/>
        </w:rPr>
        <w:fldChar w:fldCharType="separate"/>
      </w:r>
      <w:r w:rsidR="00296CCF">
        <w:rPr/>
        <w:t>Especificação de Caso de Uso</w:t>
      </w:r>
      <w:r w:rsidRPr="4BA89D4D">
        <w:rPr>
          <w:lang w:val="pt-BR"/>
        </w:rPr>
        <w:fldChar w:fldCharType="end"/>
      </w:r>
    </w:p>
    <w:p w:rsidR="0063171B" w:rsidP="004E3028" w:rsidRDefault="0063171B" w14:paraId="1382C2A3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bookmarkStart w:name="_Toc456600918" w:id="0"/>
      <w:bookmarkStart w:name="_Toc456598587" w:id="1"/>
      <w:bookmarkStart w:name="_Toc354582369" w:id="2"/>
      <w:bookmarkStart w:name="_Toc452813577" w:id="3"/>
      <w:bookmarkStart w:name="_Toc436203377" w:id="4"/>
      <w:r w:rsidR="0063171B">
        <w:rPr/>
        <w:t>Finalidade</w:t>
      </w:r>
      <w:bookmarkEnd w:id="0"/>
      <w:bookmarkEnd w:id="1"/>
      <w:bookmarkEnd w:id="2"/>
    </w:p>
    <w:p w:rsidRPr="00870B3C" w:rsidR="0063171B" w:rsidP="004E3028" w:rsidRDefault="00E4338C" w14:paraId="1A71AF13" w14:textId="7921AE8A">
      <w:pPr>
        <w:pStyle w:val="InfoBlue"/>
        <w:ind w:left="0"/>
      </w:pPr>
      <w:r>
        <w:tab/>
      </w:r>
      <w:r w:rsidRPr="00870B3C" w:rsidR="00EE5C1E">
        <w:rPr/>
        <w:t>Este documento tem como finalidade</w:t>
      </w:r>
      <w:r w:rsidRPr="00870B3C" w:rsidR="00EE5C1E">
        <w:rPr/>
        <w:t xml:space="preserve"> </w:t>
      </w:r>
      <w:r w:rsidRPr="00870B3C" w:rsidR="00EE5C1E">
        <w:rPr/>
        <w:t>trazer</w:t>
      </w:r>
      <w:r w:rsidRPr="00870B3C" w:rsidR="1BCC5F55">
        <w:rPr/>
        <w:t xml:space="preserve"> visualizações do sistema através do caso de uso especificados no documento “Modelo de Regras de Negócio” trazendo</w:t>
      </w:r>
      <w:r w:rsidRPr="00870B3C" w:rsidR="00EE5C1E">
        <w:rPr/>
        <w:t xml:space="preserve"> </w:t>
      </w:r>
      <w:r w:rsidRPr="00870B3C" w:rsidR="00EE5C1E">
        <w:rPr/>
        <w:t>uma maior clareza sobre os casos de uso.</w:t>
      </w:r>
    </w:p>
    <w:p w:rsidR="001C6CF5" w:rsidP="4BA89D4D" w:rsidRDefault="001C6CF5" w14:paraId="268CFE56" w14:textId="3DF8AA49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name="_Toc354582370" w:id="5"/>
      <w:bookmarkEnd w:id="3"/>
      <w:bookmarkEnd w:id="4"/>
      <w:r w:rsidRPr="4BA89D4D" w:rsidR="001C6CF5">
        <w:rPr>
          <w:sz w:val="24"/>
          <w:szCs w:val="24"/>
        </w:rPr>
        <w:t>Caso de Uso</w:t>
      </w:r>
      <w:bookmarkEnd w:id="5"/>
      <w:r w:rsidRPr="4BA89D4D" w:rsidR="00552D16">
        <w:rPr>
          <w:sz w:val="24"/>
          <w:szCs w:val="24"/>
        </w:rPr>
        <w:t xml:space="preserve"> 001</w:t>
      </w:r>
    </w:p>
    <w:p w:rsidR="001C6CF5" w:rsidP="004E3028" w:rsidRDefault="001C6CF5" w14:paraId="021B311C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bookmarkStart w:name="_Toc354582371" w:id="6"/>
      <w:r w:rsidR="001C6CF5">
        <w:rPr/>
        <w:t>Nome</w:t>
      </w:r>
      <w:bookmarkEnd w:id="6"/>
    </w:p>
    <w:p w:rsidRPr="00E7733F" w:rsidR="001C6CF5" w:rsidP="3483EAA6" w:rsidRDefault="00E4338C" w14:paraId="6837C035" w14:textId="0833DCAE">
      <w:pPr>
        <w:pStyle w:val="Normal"/>
        <w:ind w:firstLine="720"/>
      </w:pPr>
      <w:r w:rsidR="23BCB5A3">
        <w:rPr/>
        <w:t>CU-001:</w:t>
      </w:r>
      <w:r w:rsidR="07DA2F8B">
        <w:rPr/>
        <w:t xml:space="preserve"> </w:t>
      </w:r>
      <w:r w:rsidR="44A623F7">
        <w:rPr/>
        <w:t>Realizar Login no sistema</w:t>
      </w:r>
      <w:r w:rsidR="7E907370">
        <w:rPr/>
        <w:t>.</w:t>
      </w:r>
    </w:p>
    <w:p w:rsidR="001C6CF5" w:rsidP="004E3028" w:rsidRDefault="001C6CF5" w14:paraId="3DD5A492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bookmarkStart w:name="_Toc354582372" w:id="7"/>
      <w:r w:rsidR="001C6CF5">
        <w:rPr/>
        <w:t>Descrição</w:t>
      </w:r>
      <w:bookmarkEnd w:id="7"/>
      <w:smartTag w:uri="schemas-houaiss/mini" w:element="verbetes"/>
    </w:p>
    <w:p w:rsidRPr="00CD7797" w:rsidR="001C6CF5" w:rsidP="4BA89D4D" w:rsidRDefault="00CD7797" w14:paraId="4817546C" w14:textId="1C8452D8">
      <w:pPr>
        <w:spacing w:before="120"/>
        <w:ind w:firstLine="720"/>
        <w:rPr>
          <w:lang w:val="pt-BR"/>
        </w:rPr>
      </w:pPr>
      <w:r w:rsidR="6DD19537">
        <w:rPr/>
        <w:t xml:space="preserve">Permite que qualquer funcionário cadastrado na </w:t>
      </w:r>
      <w:r w:rsidR="6DD19537">
        <w:rPr/>
        <w:t>BeboSim</w:t>
      </w:r>
      <w:r w:rsidR="6DD19537">
        <w:rPr/>
        <w:t xml:space="preserve"> acesse através das suas credenciais de login e senha</w:t>
      </w:r>
      <w:r w:rsidR="00300A69">
        <w:rPr/>
        <w:t>.</w:t>
      </w:r>
    </w:p>
    <w:p w:rsidR="001C6CF5" w:rsidP="004E3028" w:rsidRDefault="001C6CF5" w14:paraId="420E95D7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bookmarkStart w:name="_Toc354582373" w:id="8"/>
      <w:r w:rsidR="001C6CF5">
        <w:rPr/>
        <w:t>Atores</w:t>
      </w:r>
      <w:r w:rsidR="001C6CF5">
        <w:rPr/>
        <w:t xml:space="preserve"> Envolvidos</w:t>
      </w:r>
      <w:bookmarkEnd w:id="8"/>
      <w:smartTag w:uri="schemas-houaiss/mini" w:element="verbetes"/>
    </w:p>
    <w:p w:rsidR="4920D6A5" w:rsidP="4BA89D4D" w:rsidRDefault="4920D6A5" w14:paraId="682B6ADB" w14:textId="087CF701">
      <w:pPr>
        <w:pStyle w:val="InfoBlue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left"/>
      </w:pPr>
      <w:r w:rsidR="4920D6A5">
        <w:rPr/>
        <w:t xml:space="preserve">Qualquer funcionário cadastrado na </w:t>
      </w:r>
      <w:r w:rsidR="4920D6A5">
        <w:rPr/>
        <w:t>BeboSim</w:t>
      </w:r>
      <w:r w:rsidR="4920D6A5">
        <w:rPr/>
        <w:t>.</w:t>
      </w:r>
    </w:p>
    <w:p w:rsidR="001B1C0A" w:rsidP="4BA89D4D" w:rsidRDefault="001B1C0A" w14:paraId="60DD5E18" w14:textId="78AAA3AC">
      <w:pPr>
        <w:pStyle w:val="Ttulo2"/>
        <w:numPr>
          <w:ilvl w:val="0"/>
          <w:numId w:val="0"/>
        </w:numPr>
      </w:pPr>
      <w:bookmarkStart w:name="_Toc354582374" w:id="9"/>
      <w:r w:rsidR="001B1C0A">
        <w:rPr/>
        <w:t>Protótipo</w:t>
      </w:r>
      <w:bookmarkEnd w:id="9"/>
    </w:p>
    <w:p w:rsidRPr="00427302" w:rsidR="00427302" w:rsidP="4BA89D4D" w:rsidRDefault="00427302" w14:paraId="0A8C3662" w14:textId="047981D7">
      <w:pPr>
        <w:pStyle w:val="Corpodetexto"/>
        <w:ind w:left="0"/>
        <w:jc w:val="left"/>
        <w:rPr>
          <w:lang w:val="pt-BR"/>
        </w:rPr>
      </w:pPr>
      <w:r w:rsidR="70F6D071">
        <w:drawing>
          <wp:inline wp14:editId="5946ECA9" wp14:anchorId="0F4BAD3F">
            <wp:extent cx="6010275" cy="3181728"/>
            <wp:effectExtent l="0" t="0" r="0" b="0"/>
            <wp:docPr id="2107158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158076" name=""/>
                    <pic:cNvPicPr/>
                  </pic:nvPicPr>
                  <pic:blipFill>
                    <a:blip xmlns:r="http://schemas.openxmlformats.org/officeDocument/2006/relationships" r:embed="rId436489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31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36" w:rsidP="004E3028" w:rsidRDefault="00496636" w14:paraId="400F14A2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bookmarkStart w:name="_Toc354582375" w:id="10"/>
      <w:r w:rsidR="00496636">
        <w:rPr/>
        <w:t>Pré</w:t>
      </w:r>
      <w:r w:rsidR="006D16E8">
        <w:rPr/>
        <w:t>-</w:t>
      </w:r>
      <w:r w:rsidR="00496636">
        <w:rPr/>
        <w:t>condições</w:t>
      </w:r>
      <w:bookmarkEnd w:id="10"/>
    </w:p>
    <w:p w:rsidRPr="00583276" w:rsidR="00583276" w:rsidP="00C6470F" w:rsidRDefault="00C6470F" w14:paraId="551E1F0A" w14:textId="27BAFD02">
      <w:pPr>
        <w:pStyle w:val="Corpodetexto"/>
        <w:ind w:left="0"/>
      </w:pPr>
      <w:r w:rsidR="00C6470F">
        <w:rPr/>
        <w:t xml:space="preserve">           </w:t>
      </w:r>
      <w:r>
        <w:tab/>
      </w:r>
      <w:r w:rsidR="00583276">
        <w:rPr/>
        <w:t xml:space="preserve">Possuir um </w:t>
      </w:r>
      <w:r w:rsidR="4A58FEEF">
        <w:rPr/>
        <w:t>cadastro ativo no sistema</w:t>
      </w:r>
      <w:r w:rsidR="14E036B4">
        <w:rPr/>
        <w:t>.</w:t>
      </w:r>
    </w:p>
    <w:p w:rsidR="534FA00A" w:rsidP="4BA89D4D" w:rsidRDefault="534FA00A" w14:paraId="56BE0F0F" w14:textId="02973B1F">
      <w:pPr>
        <w:pStyle w:val="Corpodetexto"/>
        <w:ind w:left="0"/>
        <w:rPr>
          <w:lang w:val="pt-BR"/>
        </w:rPr>
      </w:pPr>
      <w:r w:rsidR="534FA00A">
        <w:rPr/>
        <w:t xml:space="preserve">           </w:t>
      </w:r>
      <w:r>
        <w:tab/>
      </w:r>
      <w:r w:rsidR="534FA00A">
        <w:rPr/>
        <w:t>Estar acessando pelo sistema web.</w:t>
      </w:r>
    </w:p>
    <w:p w:rsidR="00AD7479" w:rsidP="004E3028" w:rsidRDefault="00AD7479" w14:paraId="7F99A5E9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bookmarkStart w:name="_Toc354582376" w:id="11"/>
      <w:r w:rsidR="00AD7479">
        <w:rPr/>
        <w:t>Pós-condição</w:t>
      </w:r>
      <w:bookmarkEnd w:id="11"/>
    </w:p>
    <w:p w:rsidRPr="00EA371C" w:rsidR="00EA371C" w:rsidP="3483EAA6" w:rsidRDefault="00C6470F" w14:paraId="4FE4DB1A" w14:textId="150E2152">
      <w:pPr>
        <w:pStyle w:val="InfoBlue"/>
        <w:spacing w:before="1"/>
        <w:ind w:left="0" w:firstLine="720"/>
        <w:rPr>
          <w:lang w:val="pt-BR"/>
        </w:rPr>
      </w:pPr>
      <w:r w:rsidRPr="3483EAA6" w:rsidR="1226A7D3">
        <w:rPr>
          <w:b w:val="0"/>
          <w:bCs w:val="0"/>
          <w:i w:val="0"/>
          <w:iCs w:val="0"/>
          <w:caps w:val="0"/>
          <w:smallCaps w:val="0"/>
          <w:sz w:val="20"/>
          <w:szCs w:val="20"/>
        </w:rPr>
        <w:t>O usuário é direcionado a tela principal do seu perfil com suas funcionalidades.</w:t>
      </w:r>
    </w:p>
    <w:p w:rsidRPr="0031219B" w:rsidR="0063171B" w:rsidP="004E3028" w:rsidRDefault="002A1834" w14:paraId="19B64B84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name="_Toc101248481" w:id="12"/>
      <w:bookmarkStart w:name="_Toc102377886" w:id="13"/>
      <w:bookmarkStart w:name="_Toc354582377" w:id="14"/>
      <w:bookmarkStart w:name="_Toc436203381" w:id="15"/>
      <w:r w:rsidRPr="4BA89D4D" w:rsidR="002A1834">
        <w:rPr>
          <w:sz w:val="24"/>
          <w:szCs w:val="24"/>
        </w:rPr>
        <w:t>Fluxos</w:t>
      </w:r>
      <w:r w:rsidRPr="4BA89D4D" w:rsidR="002A1834">
        <w:rPr>
          <w:sz w:val="24"/>
          <w:szCs w:val="24"/>
        </w:rPr>
        <w:t xml:space="preserve"> de </w:t>
      </w:r>
      <w:r w:rsidRPr="4BA89D4D" w:rsidR="002A1834">
        <w:rPr>
          <w:sz w:val="24"/>
          <w:szCs w:val="24"/>
        </w:rPr>
        <w:t>Eventos</w:t>
      </w:r>
      <w:bookmarkEnd w:id="12"/>
      <w:bookmarkEnd w:id="13"/>
      <w:bookmarkEnd w:id="14"/>
      <w:smartTag w:uri="schemas-houaiss/mini" w:element="verbetes"/>
      <w:smartTag w:uri="schemas-houaiss/mini" w:element="verbetes"/>
    </w:p>
    <w:p w:rsidRPr="008D4F8F" w:rsidR="006516CB" w:rsidP="004E3028" w:rsidRDefault="002A1834" w14:paraId="017BBCFB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name="_Toc101248482" w:id="16"/>
      <w:bookmarkStart w:name="_Toc102377887" w:id="17"/>
      <w:bookmarkStart w:name="_Toc354582378" w:id="18"/>
      <w:r w:rsidRPr="4BA89D4D" w:rsidR="002A1834">
        <w:rPr>
          <w:rFonts w:cs="Arial"/>
        </w:rPr>
        <w:t>Fluxo</w:t>
      </w:r>
      <w:r w:rsidRPr="4BA89D4D" w:rsidR="002A1834">
        <w:rPr>
          <w:rFonts w:cs="Arial"/>
        </w:rPr>
        <w:t xml:space="preserve"> Básico</w:t>
      </w:r>
      <w:bookmarkEnd w:id="16"/>
      <w:bookmarkEnd w:id="17"/>
      <w:bookmarkEnd w:id="18"/>
      <w:smartTag w:uri="schemas-houaiss/mini" w:element="verbetes"/>
    </w:p>
    <w:p w:rsidR="2BE63A21" w:rsidP="4BA89D4D" w:rsidRDefault="2BE63A21" w14:paraId="09EA6652" w14:textId="2F554712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1. Usuário </w:t>
      </w: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acessa</w:t>
      </w: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URL do sistema e </w:t>
      </w: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vizualiza</w:t>
      </w: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tela de login.</w:t>
      </w:r>
    </w:p>
    <w:p w:rsidR="2BE63A21" w:rsidP="4BA89D4D" w:rsidRDefault="2BE63A21" w14:paraId="14A84F64" w14:textId="60C18556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2. Usuário insere nome de usuário e senha.</w:t>
      </w:r>
    </w:p>
    <w:p w:rsidR="2BE63A21" w:rsidP="4BA89D4D" w:rsidRDefault="2BE63A21" w14:paraId="670F82EA" w14:textId="13F31A01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3. O </w:t>
      </w: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sistema valida</w:t>
      </w: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 xml:space="preserve"> as credenciais de entrada.</w:t>
      </w:r>
    </w:p>
    <w:p w:rsidR="2BE63A21" w:rsidP="4BA89D4D" w:rsidRDefault="2BE63A21" w14:paraId="683A364C" w14:textId="4D318609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4. Sistema verifica perfil de acesso do usuário.</w:t>
      </w:r>
    </w:p>
    <w:p w:rsidR="2BE63A21" w:rsidP="4BA89D4D" w:rsidRDefault="2BE63A21" w14:paraId="13D42CD1" w14:textId="0C6AAC15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BA89D4D" w:rsidR="2BE63A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5. Sistema concede acesso e redireciona usuário.</w:t>
      </w:r>
    </w:p>
    <w:p w:rsidR="4BA89D4D" w:rsidP="3483EAA6" w:rsidRDefault="4BA89D4D" w14:paraId="5DD59B0F" w14:textId="75699A8D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w:rsidR="3483EAA6" w:rsidP="68885BC4" w:rsidRDefault="3483EAA6" w14:paraId="469CCF63" w14:textId="62AEC71C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w:rsidR="68885BC4" w:rsidP="68885BC4" w:rsidRDefault="68885BC4" w14:paraId="77FD5C68" w14:textId="4EB75037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w:rsidR="68885BC4" w:rsidP="68885BC4" w:rsidRDefault="68885BC4" w14:paraId="43C4D395" w14:textId="2C6A6392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w:rsidRPr="00363BB8" w:rsidR="00483110" w:rsidP="004E3028" w:rsidRDefault="00483110" w14:paraId="673D71E0" w14:textId="6374E81E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name="_Toc354582379" w:id="19"/>
      <w:bookmarkStart w:name="_Toc100995325" w:id="20"/>
      <w:bookmarkStart w:name="_Toc114038718" w:id="21"/>
      <w:r w:rsidRPr="3483EAA6" w:rsidR="00483110">
        <w:rPr>
          <w:rFonts w:cs="Arial"/>
        </w:rPr>
        <w:t>Fluxo</w:t>
      </w:r>
      <w:r w:rsidRPr="3483EAA6" w:rsidR="00483110">
        <w:rPr>
          <w:rFonts w:cs="Arial"/>
        </w:rPr>
        <w:t>s</w:t>
      </w:r>
      <w:r w:rsidRPr="3483EAA6" w:rsidR="00483110">
        <w:rPr>
          <w:rFonts w:cs="Arial"/>
        </w:rPr>
        <w:t xml:space="preserve"> Alternativos</w:t>
      </w:r>
      <w:r w:rsidRPr="3483EAA6" w:rsidR="1F8A3424">
        <w:rPr>
          <w:rFonts w:cs="Arial"/>
        </w:rPr>
        <w:t xml:space="preserve">: </w:t>
      </w:r>
      <w:r w:rsidRPr="3483EAA6" w:rsidR="6F06ABFE">
        <w:rPr>
          <w:rFonts w:cs="Arial"/>
        </w:rPr>
        <w:t>Credenciais inválidas</w:t>
      </w:r>
      <w:bookmarkEnd w:id="19"/>
      <w:smartTag w:uri="schemas-houaiss/mini" w:element="verbetes"/>
    </w:p>
    <w:p w:rsidRPr="00FF28FB" w:rsidR="00DB3FDF" w:rsidP="4BA89D4D" w:rsidRDefault="00A338BD" w14:paraId="3E566919" w14:textId="2AB27428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BA89D4D" w:rsidR="43554F2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3a.1. Se o nome de usuário ou senha estiverem incorretos o sistema exibe uma mensagem de erro genérica (“Nome de usuário ou senha inválidos”).</w:t>
      </w:r>
    </w:p>
    <w:p w:rsidRPr="00FF28FB" w:rsidR="00DB3FDF" w:rsidP="3483EAA6" w:rsidRDefault="00A338BD" w14:paraId="70E49D12" w14:textId="74AF07A0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pt-BR"/>
        </w:rPr>
      </w:pPr>
      <w:r w:rsidRPr="3483EAA6" w:rsidR="43554F2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  <w:t>3a.2. O usuário pode tentar o login novamente por no máximo 3 vezes antes de bloquear.</w:t>
      </w:r>
    </w:p>
    <w:p w:rsidRPr="00496636" w:rsidR="00496636" w:rsidP="004E3028" w:rsidRDefault="00496636" w14:paraId="0D6AA3B1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name="_Toc101248486" w:id="22"/>
      <w:bookmarkStart w:name="_Toc102377891" w:id="23"/>
      <w:bookmarkStart w:name="_Toc354582380" w:id="24"/>
      <w:bookmarkEnd w:id="15"/>
      <w:bookmarkEnd w:id="20"/>
      <w:bookmarkEnd w:id="21"/>
      <w:r w:rsidRPr="4BA89D4D" w:rsidR="00496636">
        <w:rPr>
          <w:sz w:val="24"/>
          <w:szCs w:val="24"/>
        </w:rPr>
        <w:t xml:space="preserve">Relacionamento </w:t>
      </w:r>
      <w:r w:rsidRPr="4BA89D4D" w:rsidR="00496636">
        <w:rPr>
          <w:sz w:val="24"/>
          <w:szCs w:val="24"/>
        </w:rPr>
        <w:t>com</w:t>
      </w:r>
      <w:r w:rsidRPr="4BA89D4D" w:rsidR="00496636">
        <w:rPr>
          <w:sz w:val="24"/>
          <w:szCs w:val="24"/>
        </w:rPr>
        <w:t xml:space="preserve"> </w:t>
      </w:r>
      <w:r w:rsidRPr="4BA89D4D" w:rsidR="00496636">
        <w:rPr>
          <w:sz w:val="24"/>
          <w:szCs w:val="24"/>
        </w:rPr>
        <w:t>Outros</w:t>
      </w:r>
      <w:r w:rsidRPr="4BA89D4D" w:rsidR="00496636">
        <w:rPr>
          <w:sz w:val="24"/>
          <w:szCs w:val="24"/>
        </w:rPr>
        <w:t xml:space="preserve"> </w:t>
      </w:r>
      <w:r w:rsidRPr="4BA89D4D" w:rsidR="00496636">
        <w:rPr>
          <w:sz w:val="24"/>
          <w:szCs w:val="24"/>
        </w:rPr>
        <w:t>Casos</w:t>
      </w:r>
      <w:r w:rsidRPr="4BA89D4D" w:rsidR="00496636">
        <w:rPr>
          <w:sz w:val="24"/>
          <w:szCs w:val="24"/>
        </w:rPr>
        <w:t xml:space="preserve"> de </w:t>
      </w:r>
      <w:r w:rsidRPr="4BA89D4D" w:rsidR="00496636">
        <w:rPr>
          <w:sz w:val="24"/>
          <w:szCs w:val="24"/>
        </w:rPr>
        <w:t>Usos</w:t>
      </w:r>
      <w:bookmarkEnd w:id="22"/>
      <w:bookmarkEnd w:id="23"/>
      <w:bookmarkEnd w:id="24"/>
      <w:smartTag w:uri="schemas-houaiss/mini" w:element="verbetes"/>
      <w:smartTag w:uri="schemas-houaiss/mini" w:element="verbetes"/>
      <w:smartTag w:uri="schemas-houaiss/mini" w:element="verbetes"/>
      <w:smartTag w:uri="schemas-houaiss/mini" w:element="verbetes"/>
    </w:p>
    <w:p w:rsidRPr="007D1DE6" w:rsidR="00496636" w:rsidP="004E3028" w:rsidRDefault="00496636" w14:paraId="4F16835C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name="_Toc101248487" w:id="25"/>
      <w:bookmarkStart w:name="_Toc102377892" w:id="26"/>
      <w:bookmarkStart w:name="_Toc354582381" w:id="27"/>
      <w:r w:rsidRPr="4BA89D4D" w:rsidR="00496636">
        <w:rPr>
          <w:rFonts w:cs="Arial"/>
        </w:rPr>
        <w:t>Casos</w:t>
      </w:r>
      <w:r w:rsidRPr="4BA89D4D" w:rsidR="00496636">
        <w:rPr>
          <w:rFonts w:cs="Arial"/>
        </w:rPr>
        <w:t xml:space="preserve"> de </w:t>
      </w:r>
      <w:r w:rsidRPr="4BA89D4D" w:rsidR="00496636">
        <w:rPr>
          <w:rFonts w:cs="Arial"/>
        </w:rPr>
        <w:t>Uso</w:t>
      </w:r>
      <w:r w:rsidRPr="4BA89D4D" w:rsidR="00496636">
        <w:rPr>
          <w:rFonts w:cs="Arial"/>
        </w:rPr>
        <w:t xml:space="preserve"> de </w:t>
      </w:r>
      <w:r w:rsidRPr="4BA89D4D" w:rsidR="00496636">
        <w:rPr>
          <w:rFonts w:cs="Arial"/>
        </w:rPr>
        <w:t>Inclusão</w:t>
      </w:r>
      <w:bookmarkEnd w:id="25"/>
      <w:bookmarkEnd w:id="26"/>
      <w:bookmarkEnd w:id="27"/>
      <w:smartTag w:uri="schemas-houaiss/mini" w:element="verbetes"/>
      <w:smartTag w:uri="schemas-houaiss/mini" w:element="verbetes"/>
      <w:smartTag w:uri="schemas-houaiss/acao" w:element="dm"/>
    </w:p>
    <w:p w:rsidRPr="00CF5D25" w:rsidR="00496636" w:rsidP="00641668" w:rsidRDefault="00CF5D25" w14:paraId="2DBA33E5" w14:textId="77777777">
      <w:pPr>
        <w:pStyle w:val="EstiloinfoblueArialEsquerda095cm"/>
        <w:ind w:left="0" w:firstLine="720"/>
      </w:pPr>
      <w:r w:rsidRPr="00CF5D25">
        <w:t>Não possui</w:t>
      </w:r>
    </w:p>
    <w:p w:rsidRPr="007D1DE6" w:rsidR="00496636" w:rsidP="004E3028" w:rsidRDefault="00496636" w14:paraId="5B659901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bookmarkStart w:name="_Toc101248488" w:id="28"/>
      <w:bookmarkStart w:name="_Toc102377893" w:id="29"/>
      <w:bookmarkStart w:name="_Toc354582382" w:id="30"/>
      <w:r w:rsidRPr="4BA89D4D" w:rsidR="00496636">
        <w:rPr>
          <w:rFonts w:cs="Arial"/>
        </w:rPr>
        <w:t>Casos</w:t>
      </w:r>
      <w:r w:rsidRPr="4BA89D4D" w:rsidR="00496636">
        <w:rPr>
          <w:rFonts w:cs="Arial"/>
        </w:rPr>
        <w:t xml:space="preserve"> de </w:t>
      </w:r>
      <w:r w:rsidRPr="4BA89D4D" w:rsidR="00496636">
        <w:rPr>
          <w:rFonts w:cs="Arial"/>
        </w:rPr>
        <w:t>Uso</w:t>
      </w:r>
      <w:r w:rsidRPr="4BA89D4D" w:rsidR="00496636">
        <w:rPr>
          <w:rFonts w:cs="Arial"/>
        </w:rPr>
        <w:t xml:space="preserve"> de </w:t>
      </w:r>
      <w:r w:rsidRPr="4BA89D4D" w:rsidR="00496636">
        <w:rPr>
          <w:rFonts w:cs="Arial"/>
        </w:rPr>
        <w:t>Extensão</w:t>
      </w:r>
      <w:bookmarkEnd w:id="28"/>
      <w:bookmarkEnd w:id="29"/>
      <w:bookmarkEnd w:id="30"/>
      <w:smartTag w:uri="schemas-houaiss/mini" w:element="verbetes"/>
      <w:smartTag w:uri="schemas-houaiss/mini" w:element="verbetes"/>
      <w:smartTag w:uri="schemas-houaiss/mini" w:element="verbetes"/>
    </w:p>
    <w:p w:rsidRPr="00CF5D25" w:rsidR="00441C85" w:rsidP="00641668" w:rsidRDefault="00CF5D25" w14:paraId="63AB99C5" w14:textId="36F95B9D">
      <w:pPr>
        <w:pStyle w:val="EstiloinfoblueArialEsquerda095cm"/>
        <w:ind w:left="0" w:firstLine="720"/>
      </w:pPr>
      <w:r w:rsidR="00CF5D25">
        <w:rPr/>
        <w:t xml:space="preserve">Todos os </w:t>
      </w:r>
      <w:r w:rsidR="1569A230">
        <w:rPr/>
        <w:t xml:space="preserve">outros </w:t>
      </w:r>
      <w:r w:rsidR="00CF5D25">
        <w:rPr/>
        <w:t>casos de uso partem d</w:t>
      </w:r>
      <w:r w:rsidR="00CF5D25">
        <w:rPr/>
        <w:t>esse caso de uso.</w:t>
      </w:r>
    </w:p>
    <w:p w:rsidRPr="00496636" w:rsidR="00496636" w:rsidP="004E3028" w:rsidRDefault="00496636" w14:paraId="493715AC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name="_Toc101248490" w:id="31"/>
      <w:bookmarkStart w:name="_Toc102377895" w:id="32"/>
      <w:bookmarkStart w:name="_Toc354582383" w:id="33"/>
      <w:r w:rsidRPr="4BA89D4D" w:rsidR="00496636">
        <w:rPr>
          <w:sz w:val="24"/>
          <w:szCs w:val="24"/>
        </w:rPr>
        <w:t xml:space="preserve">Requisitos </w:t>
      </w:r>
      <w:r w:rsidRPr="4BA89D4D" w:rsidR="00496636">
        <w:rPr>
          <w:sz w:val="24"/>
          <w:szCs w:val="24"/>
        </w:rPr>
        <w:t>Especiais</w:t>
      </w:r>
      <w:bookmarkEnd w:id="31"/>
      <w:bookmarkEnd w:id="32"/>
      <w:bookmarkEnd w:id="33"/>
      <w:smartTag w:uri="schemas-houaiss/mini" w:element="verbetes"/>
    </w:p>
    <w:p w:rsidR="00C8719A" w:rsidP="00641668" w:rsidRDefault="00C8719A" w14:paraId="61475208" w14:textId="3F2FE2CD">
      <w:pPr>
        <w:pStyle w:val="EstiloinfoblueArialEsquerda095cm"/>
        <w:ind w:left="0" w:firstLine="720"/>
      </w:pPr>
      <w:r w:rsidR="00C8719A">
        <w:rPr/>
        <w:t>S</w:t>
      </w:r>
      <w:r w:rsidR="47BE1116">
        <w:rPr/>
        <w:t>istema deve possuir criptografia para proteger as credenciais</w:t>
      </w:r>
      <w:r w:rsidR="496A532E">
        <w:rPr/>
        <w:t>.</w:t>
      </w:r>
    </w:p>
    <w:p w:rsidR="7FFCB89B" w:rsidP="4BA89D4D" w:rsidRDefault="7FFCB89B" w14:paraId="388B081F" w14:textId="214FEC17">
      <w:pPr>
        <w:pStyle w:val="EstiloinfoblueArialEsquerda095cm"/>
        <w:ind w:left="0" w:firstLine="720"/>
      </w:pPr>
      <w:r w:rsidR="7FFCB89B">
        <w:rPr/>
        <w:t>Sistema deve bloquear acesso em 3 tentativas.</w:t>
      </w:r>
    </w:p>
    <w:p w:rsidR="009D118F" w:rsidP="00CD57F2" w:rsidRDefault="009D118F" w14:paraId="0822E1FD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bookmarkStart w:name="_Toc117330136" w:id="34"/>
      <w:bookmarkStart w:name="_Toc354582384" w:id="35"/>
      <w:r w:rsidRPr="4BA89D4D" w:rsidR="009D118F">
        <w:rPr>
          <w:sz w:val="24"/>
          <w:szCs w:val="24"/>
        </w:rPr>
        <w:t>Cenários</w:t>
      </w:r>
      <w:bookmarkEnd w:id="34"/>
      <w:bookmarkEnd w:id="35"/>
    </w:p>
    <w:p w:rsidRPr="00CD57F2" w:rsidR="00CD57F2" w:rsidP="00CD57F2" w:rsidRDefault="00CD57F2" w14:paraId="3D445BA9" w14:textId="77777777" w14:noSpellErr="1">
      <w:pPr>
        <w:rPr>
          <w:lang w:val="pt-BR"/>
        </w:rPr>
      </w:pPr>
    </w:p>
    <w:tbl>
      <w:tblPr>
        <w:tblW w:w="9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97"/>
        <w:gridCol w:w="2970"/>
        <w:gridCol w:w="2595"/>
        <w:gridCol w:w="3079"/>
      </w:tblGrid>
      <w:tr w:rsidRPr="00D71C58" w:rsidR="009D118F" w:rsidTr="4BA89D4D" w14:paraId="5C0E52CC" w14:textId="77777777">
        <w:trPr>
          <w:trHeight w:val="300"/>
        </w:trPr>
        <w:tc>
          <w:tcPr>
            <w:tcW w:w="497" w:type="dxa"/>
            <w:tcMar/>
          </w:tcPr>
          <w:p w:rsidRPr="00CD4D50" w:rsidR="009D118F" w:rsidP="4BA89D4D" w:rsidRDefault="009D118F" w14:paraId="027D3771" w14:textId="77777777" w14:noSpellErr="1">
            <w:pPr>
              <w:spacing w:before="60" w:after="60"/>
              <w:jc w:val="both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r w:rsidRPr="4BA89D4D" w:rsidR="009D118F">
                <w:rPr>
                  <w:b w:val="1"/>
                  <w:bCs w:val="1"/>
                  <w:sz w:val="24"/>
                  <w:szCs w:val="24"/>
                </w:rPr>
                <w:t>ID</w:t>
              </w:r>
            </w:smartTag>
          </w:p>
        </w:tc>
        <w:tc>
          <w:tcPr>
            <w:tcW w:w="2970" w:type="dxa"/>
            <w:tcMar/>
          </w:tcPr>
          <w:p w:rsidRPr="00CD4D50" w:rsidR="009D118F" w:rsidP="4BA89D4D" w:rsidRDefault="009D118F" w14:paraId="18C4A3C0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4BA89D4D" w:rsidR="009D118F">
                    <w:rPr>
                      <w:b w:val="1"/>
                      <w:bCs w:val="1"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674" w:type="dxa"/>
            <w:gridSpan w:val="2"/>
            <w:tcMar/>
          </w:tcPr>
          <w:p w:rsidRPr="00CD4D50" w:rsidR="009D118F" w:rsidP="4BA89D4D" w:rsidRDefault="009D118F" w14:paraId="4ACAAAFC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  <w:lang w:val="pt-BR"/>
              </w:rPr>
            </w:pPr>
            <w:smartTag w:uri="schemas-houaiss/mini" w:element="verbetes">
              <w:r w:rsidRPr="4BA89D4D" w:rsidR="009D118F">
                <w:rPr>
                  <w:b w:val="1"/>
                  <w:bCs w:val="1"/>
                  <w:sz w:val="24"/>
                  <w:szCs w:val="24"/>
                </w:rPr>
                <w:t>Possíveis</w:t>
              </w:r>
              <w:r w:rsidRPr="4BA89D4D" w:rsidR="009D118F">
                <w:rPr>
                  <w:b w:val="1"/>
                  <w:bCs w:val="1"/>
                  <w:sz w:val="24"/>
                  <w:szCs w:val="24"/>
                </w:rPr>
                <w:t xml:space="preserve"> </w:t>
              </w:r>
              <w:r w:rsidRPr="4BA89D4D" w:rsidR="009D118F">
                <w:rPr>
                  <w:b w:val="1"/>
                  <w:bCs w:val="1"/>
                  <w:sz w:val="24"/>
                  <w:szCs w:val="24"/>
                </w:rPr>
                <w:t>caminhos</w:t>
              </w:r>
              <w:r w:rsidRPr="4BA89D4D" w:rsidR="009D118F">
                <w:rPr>
                  <w:b w:val="1"/>
                  <w:bCs w:val="1"/>
                  <w:sz w:val="24"/>
                  <w:szCs w:val="24"/>
                </w:rPr>
                <w:t xml:space="preserve"> do </w:t>
              </w:r>
              <w:r w:rsidRPr="4BA89D4D" w:rsidR="009D118F">
                <w:rPr>
                  <w:b w:val="1"/>
                  <w:bCs w:val="1"/>
                  <w:sz w:val="24"/>
                  <w:szCs w:val="24"/>
                </w:rPr>
                <w:t>caso</w:t>
              </w:r>
              <w:r w:rsidRPr="4BA89D4D" w:rsidR="009D118F">
                <w:rPr>
                  <w:b w:val="1"/>
                  <w:bCs w:val="1"/>
                  <w:sz w:val="24"/>
                  <w:szCs w:val="24"/>
                </w:rPr>
                <w:t xml:space="preserve"> de </w:t>
              </w:r>
              <w:r w:rsidRPr="4BA89D4D" w:rsidR="009D118F">
                <w:rPr>
                  <w:b w:val="1"/>
                  <w:bCs w:val="1"/>
                  <w:sz w:val="24"/>
                  <w:szCs w:val="24"/>
                </w:rPr>
                <w:t>uso</w:t>
              </w:r>
            </w:smartTag>
            <w:smartTag w:uri="schemas-houaiss/mini" w:element="verbetes"/>
            <w:smartTag w:uri="schemas-houaiss/mini" w:element="verbetes"/>
            <w:smartTag w:uri="schemas-houaiss/mini" w:element="verbetes"/>
          </w:p>
        </w:tc>
      </w:tr>
      <w:tr w:rsidRPr="00CD4D50" w:rsidR="009D118F" w:rsidTr="4BA89D4D" w14:paraId="038E8ED7" w14:textId="77777777">
        <w:trPr>
          <w:trHeight w:val="300"/>
        </w:trPr>
        <w:tc>
          <w:tcPr>
            <w:tcW w:w="497" w:type="dxa"/>
            <w:tcMar/>
          </w:tcPr>
          <w:p w:rsidRPr="00E60B6C" w:rsidR="009D118F" w:rsidP="00CD4D50" w:rsidRDefault="009D118F" w14:paraId="2C8B405D" w14:textId="77777777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2970" w:type="dxa"/>
            <w:tcMar/>
          </w:tcPr>
          <w:p w:rsidRPr="00E60B6C" w:rsidR="009D118F" w:rsidP="00CD4D50" w:rsidRDefault="003E78FD" w14:paraId="75310AF8" w14:textId="77777777">
            <w:pPr>
              <w:tabs>
                <w:tab w:val="left" w:pos="0"/>
              </w:tabs>
              <w:spacing w:before="60" w:after="60"/>
              <w:jc w:val="both"/>
            </w:pPr>
            <w:r w:rsidR="29EA098C">
              <w:rPr/>
              <w:t>Acesso</w:t>
            </w:r>
            <w:r w:rsidR="29EA098C">
              <w:rPr/>
              <w:t xml:space="preserve"> </w:t>
            </w:r>
            <w:r w:rsidR="29EA098C">
              <w:rPr/>
              <w:t>ao</w:t>
            </w:r>
            <w:r w:rsidR="29EA098C">
              <w:rPr/>
              <w:t xml:space="preserve"> software</w:t>
            </w:r>
          </w:p>
        </w:tc>
        <w:tc>
          <w:tcPr>
            <w:tcW w:w="2595" w:type="dxa"/>
            <w:tcMar/>
          </w:tcPr>
          <w:p w:rsidRPr="00E60B6C" w:rsidR="009D118F" w:rsidP="00CD4D50" w:rsidRDefault="009D118F" w14:paraId="757ECE77" w14:textId="77777777">
            <w:pPr>
              <w:tabs>
                <w:tab w:val="left" w:pos="0"/>
              </w:tabs>
              <w:spacing w:before="60" w:after="60"/>
              <w:jc w:val="both"/>
            </w:pPr>
            <w:smartTag w:uri="schemas-houaiss/mini" w:element="verbetes">
              <w:r w:rsidR="009D118F">
                <w:rPr/>
                <w:t>Fluxo</w:t>
              </w:r>
              <w:r w:rsidR="009D118F">
                <w:rPr/>
                <w:t xml:space="preserve"> </w:t>
              </w:r>
              <w:r w:rsidR="009D118F">
                <w:rPr/>
                <w:t>Básico</w:t>
              </w:r>
            </w:smartTag>
            <w:smartTag w:uri="schemas-houaiss/mini" w:element="verbetes"/>
          </w:p>
        </w:tc>
        <w:tc>
          <w:tcPr>
            <w:tcW w:w="3079" w:type="dxa"/>
            <w:tcMar/>
          </w:tcPr>
          <w:p w:rsidRPr="00E60B6C" w:rsidR="009D118F" w:rsidP="00CD4D50" w:rsidRDefault="009D118F" w14:paraId="1CC3AD89" w14:textId="77777777" w14:noSpellErr="1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Pr="00CD4D50" w:rsidR="009D118F" w:rsidTr="4BA89D4D" w14:paraId="1D8F0C7F" w14:textId="77777777">
        <w:trPr>
          <w:trHeight w:val="300"/>
        </w:trPr>
        <w:tc>
          <w:tcPr>
            <w:tcW w:w="497" w:type="dxa"/>
            <w:tcMar/>
          </w:tcPr>
          <w:p w:rsidRPr="00E60B6C" w:rsidR="009D118F" w:rsidP="00CD4D50" w:rsidRDefault="009D118F" w14:paraId="0F0A7C57" w14:textId="77777777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2970" w:type="dxa"/>
            <w:tcMar/>
          </w:tcPr>
          <w:p w:rsidRPr="00E60B6C" w:rsidR="009D118F" w:rsidP="00CD4D50" w:rsidRDefault="00E60B6C" w14:paraId="2050CBDB" w14:textId="77777777" w14:noSpellErr="1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="0864D87D">
              <w:rPr/>
              <w:t>Falha ao efetuar o Login</w:t>
            </w:r>
          </w:p>
        </w:tc>
        <w:tc>
          <w:tcPr>
            <w:tcW w:w="2595" w:type="dxa"/>
            <w:tcMar/>
          </w:tcPr>
          <w:p w:rsidRPr="00E60B6C" w:rsidR="009D118F" w:rsidP="00CD4D50" w:rsidRDefault="009D118F" w14:paraId="56A95784" w14:textId="77777777">
            <w:pPr>
              <w:tabs>
                <w:tab w:val="left" w:pos="0"/>
              </w:tabs>
              <w:spacing w:before="60" w:after="60"/>
              <w:jc w:val="both"/>
            </w:pPr>
            <w:smartTag w:uri="schemas-houaiss/mini" w:element="verbetes">
              <w:r w:rsidR="009D118F">
                <w:rPr/>
                <w:t>Fluxo</w:t>
              </w:r>
              <w:r w:rsidR="009D118F">
                <w:rPr/>
                <w:t xml:space="preserve"> </w:t>
              </w:r>
              <w:r w:rsidR="009D118F">
                <w:rPr/>
                <w:t>Básico</w:t>
              </w:r>
            </w:smartTag>
            <w:smartTag w:uri="schemas-houaiss/mini" w:element="verbetes"/>
          </w:p>
        </w:tc>
        <w:tc>
          <w:tcPr>
            <w:tcW w:w="3079" w:type="dxa"/>
            <w:tcMar/>
          </w:tcPr>
          <w:p w:rsidRPr="00E60B6C" w:rsidR="009D118F" w:rsidP="00CD4D50" w:rsidRDefault="00E60B6C" w14:paraId="398F3D51" w14:textId="77777777">
            <w:pPr>
              <w:tabs>
                <w:tab w:val="left" w:pos="0"/>
              </w:tabs>
              <w:spacing w:before="60" w:after="60"/>
              <w:jc w:val="both"/>
            </w:pPr>
            <w:smartTag w:uri="schemas-houaiss/mini" w:element="verbetes">
              <w:r w:rsidR="0864D87D">
                <w:rPr/>
                <w:t>Fluxo</w:t>
              </w:r>
              <w:r w:rsidR="0864D87D">
                <w:rPr/>
                <w:t xml:space="preserve"> </w:t>
              </w:r>
              <w:r w:rsidR="0864D87D">
                <w:rPr/>
                <w:t>Alternativo</w:t>
              </w:r>
              <w:r w:rsidR="0864D87D">
                <w:rPr/>
                <w:t xml:space="preserve"> 1</w:t>
              </w:r>
            </w:smartTag>
            <w:smartTag w:uri="schemas-houaiss/mini" w:element="verbetes"/>
          </w:p>
        </w:tc>
      </w:tr>
    </w:tbl>
    <w:p w:rsidR="006E3370" w:rsidP="006E3370" w:rsidRDefault="006E3370" w14:paraId="13DF34FD" w14:textId="77777777" w14:noSpellErr="1">
      <w:pPr>
        <w:pStyle w:val="EstiloinfoblueArialEsquerda095cm"/>
        <w:ind w:left="0"/>
      </w:pPr>
    </w:p>
    <w:p w:rsidRPr="00BF5AE6" w:rsidR="006E3370" w:rsidP="006E3370" w:rsidRDefault="006E3370" w14:paraId="75008102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6E3370">
        <w:rPr>
          <w:sz w:val="24"/>
          <w:szCs w:val="24"/>
        </w:rPr>
        <w:t>Caso de Uso 00</w:t>
      </w:r>
      <w:r w:rsidRPr="4BA89D4D" w:rsidR="009123FF">
        <w:rPr>
          <w:sz w:val="24"/>
          <w:szCs w:val="24"/>
        </w:rPr>
        <w:t>2</w:t>
      </w:r>
    </w:p>
    <w:p w:rsidR="006E3370" w:rsidP="006E3370" w:rsidRDefault="006E3370" w14:paraId="2F622549" w14:noSpellErr="1" w14:textId="2DDDA47C">
      <w:pPr>
        <w:pStyle w:val="Ttulo2"/>
        <w:numPr>
          <w:ilvl w:val="0"/>
          <w:numId w:val="0"/>
        </w:numPr>
        <w:rPr>
          <w:lang w:val="pt-BR"/>
        </w:rPr>
      </w:pPr>
      <w:r w:rsidR="006E3370">
        <w:rPr/>
        <w:t>Nome</w:t>
      </w:r>
    </w:p>
    <w:p w:rsidR="48C1F5AF" w:rsidP="4BA89D4D" w:rsidRDefault="48C1F5AF" w14:paraId="250EC96B" w14:textId="3AD6E40D">
      <w:pPr>
        <w:pStyle w:val="Corpodetexto"/>
      </w:pPr>
      <w:r w:rsidR="48C1F5AF">
        <w:rPr/>
        <w:t xml:space="preserve">CU-002: </w:t>
      </w:r>
      <w:r w:rsidR="48C1F5AF">
        <w:rPr/>
        <w:t>Gerenciar</w:t>
      </w:r>
      <w:r w:rsidR="48C1F5AF">
        <w:rPr/>
        <w:t xml:space="preserve"> </w:t>
      </w:r>
      <w:r w:rsidR="48C1F5AF">
        <w:rPr/>
        <w:t>Campanha</w:t>
      </w:r>
      <w:r w:rsidR="48C1F5AF">
        <w:rPr/>
        <w:t xml:space="preserve"> </w:t>
      </w:r>
      <w:r w:rsidR="48C1F5AF">
        <w:rPr/>
        <w:t>Promocional.</w:t>
      </w:r>
    </w:p>
    <w:p w:rsidR="006E3370" w:rsidP="006E3370" w:rsidRDefault="006E3370" w14:paraId="3C636964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6E3370">
        <w:rPr/>
        <w:t>Descrição</w:t>
      </w:r>
    </w:p>
    <w:p w:rsidRPr="00CD7797" w:rsidR="006E3370" w:rsidP="4BA89D4D" w:rsidRDefault="00F51C9A" w14:paraId="4CCEFA91" w14:textId="639736FC">
      <w:pPr>
        <w:spacing w:before="120"/>
        <w:ind w:firstLine="720"/>
        <w:rPr>
          <w:lang w:val="pt-BR"/>
        </w:rPr>
      </w:pPr>
      <w:r w:rsidR="785EC2BF">
        <w:rPr/>
        <w:t>Permitir ao usuário autorizado criar, editar e finalizar campanhas promocionais definindo preço, garoto propaganda</w:t>
      </w:r>
      <w:r w:rsidR="6B76081D">
        <w:rPr/>
        <w:t xml:space="preserve"> e</w:t>
      </w:r>
      <w:r w:rsidR="785EC2BF">
        <w:rPr/>
        <w:t xml:space="preserve"> validade</w:t>
      </w:r>
      <w:r w:rsidR="07F7BDA9">
        <w:rPr/>
        <w:t xml:space="preserve"> da promoção</w:t>
      </w:r>
      <w:r w:rsidR="785EC2BF">
        <w:rPr/>
        <w:t xml:space="preserve"> para</w:t>
      </w:r>
      <w:r w:rsidR="47516708">
        <w:rPr/>
        <w:t xml:space="preserve"> os</w:t>
      </w:r>
      <w:r w:rsidR="785EC2BF">
        <w:rPr/>
        <w:t xml:space="preserve"> produtos</w:t>
      </w:r>
      <w:r w:rsidR="3104734B">
        <w:rPr/>
        <w:t xml:space="preserve"> e ainda fazer a aplicação automática de preço no módulo de vendas.</w:t>
      </w:r>
    </w:p>
    <w:p w:rsidR="006E3370" w:rsidP="006E3370" w:rsidRDefault="006E3370" w14:paraId="3B6F7354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6E3370">
        <w:rPr/>
        <w:t>Atores Envolvidos</w:t>
      </w:r>
    </w:p>
    <w:p w:rsidR="006E3370" w:rsidP="4BA89D4D" w:rsidRDefault="006E3370" w14:paraId="6CD61C2C" w14:textId="070C2970">
      <w:pPr>
        <w:pStyle w:val="InfoBlue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left"/>
      </w:pPr>
      <w:r w:rsidR="4061372C">
        <w:rPr/>
        <w:t>Gerente de Marketing</w:t>
      </w:r>
      <w:r w:rsidR="06823FD5">
        <w:rPr/>
        <w:t>.</w:t>
      </w:r>
    </w:p>
    <w:p w:rsidR="006E3370" w:rsidP="4BA89D4D" w:rsidRDefault="006E3370" w14:paraId="6064D72E" w14:textId="64733DAC">
      <w:pPr>
        <w:pStyle w:val="Ttulo2"/>
        <w:numPr>
          <w:ilvl w:val="0"/>
          <w:numId w:val="0"/>
        </w:numPr>
        <w:suppressLineNumbers w:val="0"/>
        <w:bidi w:val="0"/>
        <w:spacing w:before="120" w:beforeAutospacing="off" w:after="60" w:afterAutospacing="off" w:line="240" w:lineRule="atLeast"/>
        <w:ind w:right="0"/>
        <w:jc w:val="left"/>
      </w:pPr>
      <w:r w:rsidR="4061372C">
        <w:rPr/>
        <w:t>Protótipo</w:t>
      </w:r>
    </w:p>
    <w:p w:rsidRPr="00427302" w:rsidR="006E3370" w:rsidP="4BA89D4D" w:rsidRDefault="006E3370" w14:paraId="383DAC7B" w14:textId="50494BA8">
      <w:pPr>
        <w:pStyle w:val="Corpodetexto"/>
        <w:ind w:left="0"/>
      </w:pPr>
      <w:r w:rsidR="136A74A1">
        <w:drawing>
          <wp:inline wp14:editId="7B17F3D5" wp14:anchorId="23A88899">
            <wp:extent cx="5724525" cy="2895600"/>
            <wp:effectExtent l="0" t="0" r="0" b="0"/>
            <wp:docPr id="1273584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584457" name=""/>
                    <pic:cNvPicPr/>
                  </pic:nvPicPr>
                  <pic:blipFill>
                    <a:blip xmlns:r="http://schemas.openxmlformats.org/officeDocument/2006/relationships" r:embed="rId937981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85BC4" w:rsidP="68885BC4" w:rsidRDefault="68885BC4" w14:paraId="2A91C08D" w14:textId="7A56FE01">
      <w:pPr>
        <w:pStyle w:val="Ttulo2"/>
        <w:numPr>
          <w:ilvl w:val="0"/>
          <w:numId w:val="0"/>
        </w:numPr>
      </w:pPr>
    </w:p>
    <w:p w:rsidR="006E3370" w:rsidP="006E3370" w:rsidRDefault="006E3370" w14:paraId="310ECC3E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6E3370">
        <w:rPr/>
        <w:t>Pré-condições</w:t>
      </w:r>
    </w:p>
    <w:p w:rsidR="006E3370" w:rsidP="3483EAA6" w:rsidRDefault="006E3370" w14:paraId="2ED70688" w14:textId="51DA4A69">
      <w:pPr>
        <w:pStyle w:val="Normal"/>
        <w:ind w:firstLine="720"/>
      </w:pPr>
      <w:r w:rsidR="6FC7AE77">
        <w:rPr/>
        <w:t>Usuário deve ter acesso adequado a esse perfil.</w:t>
      </w:r>
    </w:p>
    <w:p w:rsidR="006E3370" w:rsidP="4BA89D4D" w:rsidRDefault="006E3370" w14:paraId="1FBE4409" w14:textId="6EB8D610">
      <w:pPr>
        <w:spacing w:before="1"/>
        <w:ind w:left="0" w:firstLine="720"/>
        <w:rPr>
          <w:noProof w:val="0"/>
          <w:lang w:val="pt-BR"/>
        </w:rPr>
      </w:pPr>
      <w:r w:rsidRPr="4BA89D4D" w:rsidR="6FC7AE77">
        <w:rPr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pt-PT"/>
        </w:rPr>
        <w:t>O produto deve estar cadastrado no sistema e preço padrão do produto deve estar definido.</w:t>
      </w:r>
    </w:p>
    <w:p w:rsidR="006E3370" w:rsidP="006E3370" w:rsidRDefault="006E3370" w14:paraId="6144DB1E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6E3370">
        <w:rPr/>
        <w:t>Pós-condição</w:t>
      </w:r>
    </w:p>
    <w:p w:rsidR="7FD06BB8" w:rsidP="4BA89D4D" w:rsidRDefault="7FD06BB8" w14:paraId="28714519" w14:textId="3DB771BA">
      <w:pPr>
        <w:spacing w:before="1"/>
        <w:ind w:left="0" w:firstLine="720"/>
        <w:rPr>
          <w:noProof w:val="0"/>
          <w:lang w:val="pt-BR"/>
        </w:rPr>
      </w:pPr>
      <w:r w:rsidRPr="68885BC4" w:rsidR="7FD06BB8">
        <w:rPr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pt-PT"/>
        </w:rPr>
        <w:t xml:space="preserve">Uma campanha ativa é </w:t>
      </w:r>
      <w:r w:rsidRPr="68885BC4" w:rsidR="7FD06BB8">
        <w:rPr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pt-PT"/>
        </w:rPr>
        <w:t>registrada</w:t>
      </w:r>
      <w:r w:rsidRPr="68885BC4" w:rsidR="7FD06BB8">
        <w:rPr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pt-PT"/>
        </w:rPr>
        <w:t xml:space="preserve"> e o preço promocional se torna válido automaticamente durante período definido.</w:t>
      </w:r>
    </w:p>
    <w:p w:rsidRPr="0031219B" w:rsidR="006E3370" w:rsidP="006E3370" w:rsidRDefault="006E3370" w14:paraId="4D757EB4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6E3370">
        <w:rPr>
          <w:sz w:val="24"/>
          <w:szCs w:val="24"/>
        </w:rPr>
        <w:t xml:space="preserve">Fluxos de </w:t>
      </w:r>
      <w:r w:rsidRPr="4BA89D4D" w:rsidR="006E3370">
        <w:rPr>
          <w:sz w:val="24"/>
          <w:szCs w:val="24"/>
        </w:rPr>
        <w:t>Eventos</w:t>
      </w:r>
      <w:smartTag w:uri="schemas-houaiss/mini" w:element="verbetes"/>
    </w:p>
    <w:p w:rsidRPr="008D4F8F" w:rsidR="006E3370" w:rsidP="006E3370" w:rsidRDefault="006E3370" w14:paraId="2F8AA585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4BA89D4D" w:rsidR="006E3370">
        <w:rPr>
          <w:rFonts w:cs="Arial"/>
        </w:rPr>
        <w:t>Fluxo Básico</w:t>
      </w:r>
    </w:p>
    <w:p w:rsidR="00240C80" w:rsidP="4BA89D4D" w:rsidRDefault="006E3370" w14:paraId="596CAF87" w14:textId="1AF82D9E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BA89D4D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1. O Gerente de Marketing solicita a criação de uma nova Campanha.</w:t>
      </w:r>
    </w:p>
    <w:p w:rsidR="00240C80" w:rsidP="4BA89D4D" w:rsidRDefault="006E3370" w14:paraId="1985BA4A" w14:textId="108CCB9D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BA89D4D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Sistema exibe a tela de cadastro de Campanha.</w:t>
      </w:r>
    </w:p>
    <w:p w:rsidR="00240C80" w:rsidP="4BA89D4D" w:rsidRDefault="006E3370" w14:paraId="0CB1DEED" w14:textId="20CBF189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BA89D4D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Gerente insere Nome, Produto(s), Preço Promocional, Data de Início e Data de Fim.</w:t>
      </w:r>
    </w:p>
    <w:p w:rsidR="00240C80" w:rsidP="4BA89D4D" w:rsidRDefault="006E3370" w14:paraId="1FEB9345" w14:textId="7E2D20B8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BA89D4D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O Sistema valida se as datas e os produtos são válidos.</w:t>
      </w:r>
    </w:p>
    <w:p w:rsidR="00240C80" w:rsidP="4BA89D4D" w:rsidRDefault="006E3370" w14:paraId="1875D8F9" w14:textId="48679C50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BA89D4D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5. O Gerente confirma o cadastro.</w:t>
      </w:r>
    </w:p>
    <w:p w:rsidR="00240C80" w:rsidP="68885BC4" w:rsidRDefault="006E3370" w14:paraId="221A55F9" w14:textId="3BA4258A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8885BC4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6. O Sistema </w:t>
      </w:r>
      <w:r w:rsidRPr="68885BC4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registra</w:t>
      </w:r>
      <w:r w:rsidRPr="68885BC4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a Campanha.</w:t>
      </w:r>
    </w:p>
    <w:p w:rsidR="00240C80" w:rsidP="3483EAA6" w:rsidRDefault="006E3370" w14:paraId="52B3829D" w14:textId="0BE5DBBE">
      <w:pPr>
        <w:spacing w:before="1"/>
        <w:ind w:left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05F5E27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Fluxo Alternativo: Conflito de Preço</w:t>
      </w:r>
    </w:p>
    <w:p w:rsidR="00240C80" w:rsidP="4BA89D4D" w:rsidRDefault="006E3370" w14:paraId="27561C32" w14:textId="35BCD86A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BA89D4D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3a.1. Se o Preço Promocional for superior ao Preço Padrão, o Sistema emite um alerta.</w:t>
      </w:r>
    </w:p>
    <w:p w:rsidR="00240C80" w:rsidP="3483EAA6" w:rsidRDefault="006E3370" w14:paraId="400EFD41" w14:textId="042E02ED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3a.2. O Gerente corrige o preço ou o Sistema não permite o </w:t>
      </w:r>
      <w:r w:rsidRPr="3483EAA6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registro</w:t>
      </w:r>
      <w:r w:rsidRPr="3483EAA6" w:rsidR="05F5E27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w:rsidRPr="00496636" w:rsidR="006E3370" w:rsidP="006E3370" w:rsidRDefault="006E3370" w14:paraId="1A166B2D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6E3370">
        <w:rPr>
          <w:sz w:val="24"/>
          <w:szCs w:val="24"/>
        </w:rPr>
        <w:t xml:space="preserve">Relacionamento </w:t>
      </w:r>
      <w:r w:rsidRPr="4BA89D4D" w:rsidR="006E3370">
        <w:rPr>
          <w:sz w:val="24"/>
          <w:szCs w:val="24"/>
        </w:rPr>
        <w:t>com</w:t>
      </w:r>
      <w:r w:rsidRPr="4BA89D4D" w:rsidR="006E3370">
        <w:rPr>
          <w:sz w:val="24"/>
          <w:szCs w:val="24"/>
        </w:rPr>
        <w:t xml:space="preserve"> </w:t>
      </w:r>
      <w:r w:rsidRPr="4BA89D4D" w:rsidR="006E3370">
        <w:rPr>
          <w:sz w:val="24"/>
          <w:szCs w:val="24"/>
        </w:rPr>
        <w:t>Outros</w:t>
      </w:r>
      <w:r w:rsidRPr="4BA89D4D" w:rsidR="006E3370">
        <w:rPr>
          <w:sz w:val="24"/>
          <w:szCs w:val="24"/>
        </w:rPr>
        <w:t xml:space="preserve"> </w:t>
      </w:r>
      <w:r w:rsidRPr="4BA89D4D" w:rsidR="006E3370">
        <w:rPr>
          <w:sz w:val="24"/>
          <w:szCs w:val="24"/>
        </w:rPr>
        <w:t>Casos</w:t>
      </w:r>
      <w:r w:rsidRPr="4BA89D4D" w:rsidR="006E3370">
        <w:rPr>
          <w:sz w:val="24"/>
          <w:szCs w:val="24"/>
        </w:rPr>
        <w:t xml:space="preserve"> de </w:t>
      </w:r>
      <w:r w:rsidRPr="4BA89D4D" w:rsidR="006E3370">
        <w:rPr>
          <w:sz w:val="24"/>
          <w:szCs w:val="24"/>
        </w:rPr>
        <w:t>Usos</w:t>
      </w:r>
      <w:smartTag w:uri="schemas-houaiss/mini" w:element="verbetes"/>
      <w:smartTag w:uri="schemas-houaiss/mini" w:element="verbetes"/>
      <w:smartTag w:uri="schemas-houaiss/mini" w:element="verbetes"/>
      <w:smartTag w:uri="schemas-houaiss/mini" w:element="verbetes"/>
    </w:p>
    <w:p w:rsidRPr="007D1DE6" w:rsidR="006E3370" w:rsidP="006E3370" w:rsidRDefault="006E3370" w14:paraId="691A588A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4BA89D4D" w:rsidR="006E3370">
        <w:rPr>
          <w:rFonts w:cs="Arial"/>
        </w:rPr>
        <w:t xml:space="preserve">Casos de </w:t>
      </w:r>
      <w:r w:rsidRPr="4BA89D4D" w:rsidR="006E3370">
        <w:rPr>
          <w:rFonts w:cs="Arial"/>
        </w:rPr>
        <w:t>Uso</w:t>
      </w:r>
      <w:r w:rsidRPr="4BA89D4D" w:rsidR="006E3370">
        <w:rPr>
          <w:rFonts w:cs="Arial"/>
        </w:rPr>
        <w:t xml:space="preserve"> de </w:t>
      </w:r>
      <w:r w:rsidRPr="4BA89D4D" w:rsidR="006E3370">
        <w:rPr>
          <w:rFonts w:cs="Arial"/>
        </w:rPr>
        <w:t>Inclusão</w:t>
      </w:r>
      <w:smartTag w:uri="schemas-houaiss/mini" w:element="verbetes"/>
      <w:smartTag w:uri="schemas-houaiss/acao" w:element="dm"/>
    </w:p>
    <w:p w:rsidR="4E30A722" w:rsidP="4BA89D4D" w:rsidRDefault="4E30A722" w14:paraId="0B03B153" w14:textId="3A1FFF63">
      <w:pPr>
        <w:pStyle w:val="EstiloinfoblueArialEsquerda095cm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both"/>
      </w:pPr>
      <w:r w:rsidR="4E30A722">
        <w:rPr/>
        <w:t>Não possui</w:t>
      </w:r>
    </w:p>
    <w:p w:rsidRPr="007D1DE6" w:rsidR="006E3370" w:rsidP="006E3370" w:rsidRDefault="006E3370" w14:paraId="7BEBD6F6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4BA89D4D" w:rsidR="006E3370">
        <w:rPr>
          <w:rFonts w:cs="Arial"/>
        </w:rPr>
        <w:t xml:space="preserve">Casos de </w:t>
      </w:r>
      <w:r w:rsidRPr="4BA89D4D" w:rsidR="006E3370">
        <w:rPr>
          <w:rFonts w:cs="Arial"/>
        </w:rPr>
        <w:t>Uso</w:t>
      </w:r>
      <w:r w:rsidRPr="4BA89D4D" w:rsidR="006E3370">
        <w:rPr>
          <w:rFonts w:cs="Arial"/>
        </w:rPr>
        <w:t xml:space="preserve"> de </w:t>
      </w:r>
      <w:r w:rsidRPr="4BA89D4D" w:rsidR="006E3370">
        <w:rPr>
          <w:rFonts w:cs="Arial"/>
        </w:rPr>
        <w:t>Extensão</w:t>
      </w:r>
      <w:smartTag w:uri="schemas-houaiss/mini" w:element="verbetes"/>
      <w:smartTag w:uri="schemas-houaiss/mini" w:element="verbetes"/>
    </w:p>
    <w:p w:rsidR="5EA9BB20" w:rsidP="4BA89D4D" w:rsidRDefault="5EA9BB20" w14:paraId="410E1F39" w14:textId="3297FE17">
      <w:pPr>
        <w:pStyle w:val="EstiloinfoblueArialEsquerda095cm"/>
        <w:ind w:left="0" w:firstLine="720"/>
      </w:pPr>
      <w:r w:rsidRPr="4BA89D4D" w:rsidR="5EA9BB20">
        <w:rPr>
          <w:noProof w:val="0"/>
          <w:lang w:val="pt-BR"/>
        </w:rPr>
        <w:t>CU-003: Registrar Pedido com Preço Promocional</w:t>
      </w:r>
    </w:p>
    <w:p w:rsidRPr="00496636" w:rsidR="006E3370" w:rsidP="006E3370" w:rsidRDefault="006E3370" w14:paraId="7808ACD5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6E3370">
        <w:rPr>
          <w:sz w:val="24"/>
          <w:szCs w:val="24"/>
        </w:rPr>
        <w:t xml:space="preserve">Requisitos </w:t>
      </w:r>
      <w:r w:rsidRPr="4BA89D4D" w:rsidR="006E3370">
        <w:rPr>
          <w:sz w:val="24"/>
          <w:szCs w:val="24"/>
        </w:rPr>
        <w:t>Especiais</w:t>
      </w:r>
      <w:smartTag w:uri="schemas-houaiss/mini" w:element="verbetes"/>
    </w:p>
    <w:p w:rsidR="3483EAA6" w:rsidP="3483EAA6" w:rsidRDefault="3483EAA6" w14:paraId="46CEFAEC" w14:textId="4661E16B">
      <w:pPr>
        <w:pStyle w:val="EstiloinfoblueArialEsquerda095cm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both"/>
      </w:pPr>
      <w:r w:rsidR="5715ABA2">
        <w:rPr/>
        <w:t xml:space="preserve">O cadastro deve suportar </w:t>
      </w:r>
      <w:r w:rsidR="5715ABA2">
        <w:rPr/>
        <w:t>múltiplos</w:t>
      </w:r>
      <w:r w:rsidR="5715ABA2">
        <w:rPr/>
        <w:t xml:space="preserve"> produtos em uma só campanha</w:t>
      </w:r>
      <w:r w:rsidR="1F5BF68E">
        <w:rPr/>
        <w:t>.</w:t>
      </w:r>
    </w:p>
    <w:p w:rsidR="006E3370" w:rsidP="006E3370" w:rsidRDefault="006E3370" w14:paraId="2301A8F3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6E3370">
        <w:rPr>
          <w:sz w:val="24"/>
          <w:szCs w:val="24"/>
        </w:rPr>
        <w:t>Cenários</w:t>
      </w:r>
    </w:p>
    <w:p w:rsidRPr="00CD57F2" w:rsidR="006E3370" w:rsidP="006E3370" w:rsidRDefault="006E3370" w14:paraId="11BB4141" w14:textId="77777777" w14:noSpellErr="1">
      <w:pPr>
        <w:rPr>
          <w:lang w:val="pt-BR"/>
        </w:rPr>
      </w:pPr>
    </w:p>
    <w:tbl>
      <w:tblPr>
        <w:tblW w:w="9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97"/>
        <w:gridCol w:w="3330"/>
        <w:gridCol w:w="2347"/>
        <w:gridCol w:w="2967"/>
      </w:tblGrid>
      <w:tr w:rsidRPr="00D71C58" w:rsidR="006E3370" w:rsidTr="4BA89D4D" w14:paraId="178388C3" w14:textId="77777777">
        <w:trPr>
          <w:trHeight w:val="300"/>
        </w:trPr>
        <w:tc>
          <w:tcPr>
            <w:tcW w:w="497" w:type="dxa"/>
            <w:tcMar/>
          </w:tcPr>
          <w:p w:rsidRPr="00CD4D50" w:rsidR="006E3370" w:rsidP="4BA89D4D" w:rsidRDefault="006E3370" w14:paraId="57C31F52" w14:textId="77777777" w14:noSpellErr="1">
            <w:pPr>
              <w:spacing w:before="60" w:after="60"/>
              <w:jc w:val="both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r w:rsidRPr="4BA89D4D" w:rsidR="006E3370">
                <w:rPr>
                  <w:b w:val="1"/>
                  <w:bCs w:val="1"/>
                  <w:sz w:val="24"/>
                  <w:szCs w:val="24"/>
                </w:rPr>
                <w:t>ID</w:t>
              </w:r>
            </w:smartTag>
          </w:p>
        </w:tc>
        <w:tc>
          <w:tcPr>
            <w:tcW w:w="3330" w:type="dxa"/>
            <w:tcMar/>
          </w:tcPr>
          <w:p w:rsidRPr="00CD4D50" w:rsidR="006E3370" w:rsidP="4BA89D4D" w:rsidRDefault="006E3370" w14:paraId="73957C48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4BA89D4D" w:rsidR="006E3370">
                    <w:rPr>
                      <w:b w:val="1"/>
                      <w:bCs w:val="1"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314" w:type="dxa"/>
            <w:gridSpan w:val="2"/>
            <w:tcMar/>
          </w:tcPr>
          <w:p w:rsidRPr="00CD4D50" w:rsidR="006E3370" w:rsidP="4BA89D4D" w:rsidRDefault="006E3370" w14:paraId="48CDBAC9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  <w:lang w:val="pt-BR"/>
              </w:rPr>
            </w:pPr>
            <w:smartTag w:uri="schemas-houaiss/mini" w:element="verbetes">
              <w:r w:rsidRPr="4BA89D4D" w:rsidR="006E3370">
                <w:rPr>
                  <w:b w:val="1"/>
                  <w:bCs w:val="1"/>
                  <w:sz w:val="24"/>
                  <w:szCs w:val="24"/>
                </w:rPr>
                <w:t>Possíveis</w:t>
              </w:r>
              <w:r w:rsidRPr="4BA89D4D" w:rsidR="006E3370">
                <w:rPr>
                  <w:b w:val="1"/>
                  <w:bCs w:val="1"/>
                  <w:sz w:val="24"/>
                  <w:szCs w:val="24"/>
                </w:rPr>
                <w:t xml:space="preserve"> </w:t>
              </w:r>
              <w:r w:rsidRPr="4BA89D4D" w:rsidR="006E3370">
                <w:rPr>
                  <w:b w:val="1"/>
                  <w:bCs w:val="1"/>
                  <w:sz w:val="24"/>
                  <w:szCs w:val="24"/>
                </w:rPr>
                <w:t>caminhos</w:t>
              </w:r>
              <w:r w:rsidRPr="4BA89D4D" w:rsidR="006E3370">
                <w:rPr>
                  <w:b w:val="1"/>
                  <w:bCs w:val="1"/>
                  <w:sz w:val="24"/>
                  <w:szCs w:val="24"/>
                </w:rPr>
                <w:t xml:space="preserve"> do </w:t>
              </w:r>
              <w:r w:rsidRPr="4BA89D4D" w:rsidR="006E3370">
                <w:rPr>
                  <w:b w:val="1"/>
                  <w:bCs w:val="1"/>
                  <w:sz w:val="24"/>
                  <w:szCs w:val="24"/>
                </w:rPr>
                <w:t>caso</w:t>
              </w:r>
              <w:r w:rsidRPr="4BA89D4D" w:rsidR="006E3370">
                <w:rPr>
                  <w:b w:val="1"/>
                  <w:bCs w:val="1"/>
                  <w:sz w:val="24"/>
                  <w:szCs w:val="24"/>
                </w:rPr>
                <w:t xml:space="preserve"> de </w:t>
              </w:r>
              <w:r w:rsidRPr="4BA89D4D" w:rsidR="006E3370">
                <w:rPr>
                  <w:b w:val="1"/>
                  <w:bCs w:val="1"/>
                  <w:sz w:val="24"/>
                  <w:szCs w:val="24"/>
                </w:rPr>
                <w:t>uso</w:t>
              </w:r>
            </w:smartTag>
            <w:smartTag w:uri="schemas-houaiss/mini" w:element="verbetes"/>
            <w:smartTag w:uri="schemas-houaiss/mini" w:element="verbetes"/>
            <w:smartTag w:uri="schemas-houaiss/mini" w:element="verbetes"/>
          </w:p>
        </w:tc>
      </w:tr>
      <w:tr w:rsidRPr="00CD4D50" w:rsidR="006E3370" w:rsidTr="4BA89D4D" w14:paraId="5688335A" w14:textId="77777777">
        <w:trPr>
          <w:trHeight w:val="720"/>
        </w:trPr>
        <w:tc>
          <w:tcPr>
            <w:tcW w:w="497" w:type="dxa"/>
            <w:tcMar/>
          </w:tcPr>
          <w:p w:rsidRPr="00E60B6C" w:rsidR="006E3370" w:rsidP="006850FF" w:rsidRDefault="006E3370" w14:paraId="2C226F37" w14:textId="77777777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330" w:type="dxa"/>
            <w:tcMar/>
          </w:tcPr>
          <w:p w:rsidRPr="00E60B6C" w:rsidR="006E3370" w:rsidP="00847699" w:rsidRDefault="00847699" w14:paraId="40116AAC" w14:textId="77777777">
            <w:pPr>
              <w:tabs>
                <w:tab w:val="left" w:pos="0"/>
              </w:tabs>
              <w:spacing w:before="60" w:after="60"/>
            </w:pPr>
            <w:r w:rsidR="73CCF23F">
              <w:rPr/>
              <w:t>Elabora</w:t>
            </w:r>
            <w:r w:rsidR="4FF656CE">
              <w:rPr/>
              <w:t xml:space="preserve"> </w:t>
            </w:r>
            <w:r w:rsidR="4FF656CE">
              <w:rPr/>
              <w:t>arquivo</w:t>
            </w:r>
            <w:r w:rsidR="09A1B16A">
              <w:rPr/>
              <w:t xml:space="preserve"> </w:t>
            </w:r>
            <w:r w:rsidR="73CCF23F">
              <w:rPr/>
              <w:t xml:space="preserve">de </w:t>
            </w:r>
            <w:r w:rsidR="73CCF23F">
              <w:rPr/>
              <w:t>configuração</w:t>
            </w:r>
          </w:p>
        </w:tc>
        <w:tc>
          <w:tcPr>
            <w:tcW w:w="2347" w:type="dxa"/>
            <w:tcMar/>
          </w:tcPr>
          <w:p w:rsidRPr="00E60B6C" w:rsidR="006E3370" w:rsidP="006850FF" w:rsidRDefault="006E3370" w14:paraId="77360C37" w14:textId="77777777">
            <w:pPr>
              <w:tabs>
                <w:tab w:val="left" w:pos="0"/>
              </w:tabs>
              <w:spacing w:before="60" w:after="60"/>
              <w:jc w:val="both"/>
            </w:pPr>
            <w:r w:rsidR="006E3370">
              <w:rPr/>
              <w:t>Fluxo</w:t>
            </w:r>
            <w:r w:rsidR="006E3370">
              <w:rPr/>
              <w:t xml:space="preserve"> </w:t>
            </w:r>
            <w:r w:rsidR="006E3370">
              <w:rPr/>
              <w:t>Básico</w:t>
            </w:r>
            <w:smartTag w:uri="schemas-houaiss/mini" w:element="verbetes"/>
          </w:p>
        </w:tc>
        <w:tc>
          <w:tcPr>
            <w:tcW w:w="2967" w:type="dxa"/>
            <w:tcMar/>
          </w:tcPr>
          <w:p w:rsidRPr="00E60B6C" w:rsidR="006E3370" w:rsidP="006850FF" w:rsidRDefault="006E3370" w14:paraId="6F7FA1F9" w14:textId="77777777" w14:noSpellErr="1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4BA89D4D" w:rsidTr="4BA89D4D" w14:paraId="2853221C">
        <w:trPr>
          <w:trHeight w:val="840"/>
        </w:trPr>
        <w:tc>
          <w:tcPr>
            <w:tcW w:w="497" w:type="dxa"/>
            <w:tcMar/>
          </w:tcPr>
          <w:p w:rsidR="6DD89A87" w:rsidP="4BA89D4D" w:rsidRDefault="6DD89A87" w14:paraId="0CD30F8A" w14:textId="0DECAD83">
            <w:pPr>
              <w:pStyle w:val="Normal"/>
              <w:jc w:val="both"/>
            </w:pPr>
            <w:r w:rsidR="6DD89A87">
              <w:rPr/>
              <w:t>C2</w:t>
            </w:r>
          </w:p>
        </w:tc>
        <w:tc>
          <w:tcPr>
            <w:tcW w:w="3330" w:type="dxa"/>
            <w:tcMar/>
          </w:tcPr>
          <w:p w:rsidR="6DD89A87" w:rsidP="4BA89D4D" w:rsidRDefault="6DD89A87" w14:paraId="6273D977" w14:textId="5D9866E6">
            <w:pPr>
              <w:pStyle w:val="Normal"/>
            </w:pPr>
            <w:r w:rsidR="6DD89A87">
              <w:rPr/>
              <w:t>Conflito de preço</w:t>
            </w:r>
          </w:p>
        </w:tc>
        <w:tc>
          <w:tcPr>
            <w:tcW w:w="2347" w:type="dxa"/>
            <w:tcMar/>
          </w:tcPr>
          <w:p w:rsidR="6DD89A87" w:rsidP="4BA89D4D" w:rsidRDefault="6DD89A87" w14:paraId="78BC37AA" w14:textId="0B0F72C9">
            <w:pPr>
              <w:pStyle w:val="Normal"/>
              <w:jc w:val="both"/>
            </w:pPr>
            <w:r w:rsidR="6DD89A87">
              <w:rPr/>
              <w:t>Fluxo Básico</w:t>
            </w:r>
          </w:p>
        </w:tc>
        <w:tc>
          <w:tcPr>
            <w:tcW w:w="2967" w:type="dxa"/>
            <w:tcMar/>
          </w:tcPr>
          <w:p w:rsidR="6DD89A87" w:rsidP="4BA89D4D" w:rsidRDefault="6DD89A87" w14:paraId="32C0E137" w14:textId="21A8E387">
            <w:pPr>
              <w:pStyle w:val="Normal"/>
              <w:jc w:val="both"/>
            </w:pPr>
            <w:r w:rsidR="6DD89A87">
              <w:rPr/>
              <w:t>Fluxo Alternativo 1</w:t>
            </w:r>
          </w:p>
        </w:tc>
      </w:tr>
    </w:tbl>
    <w:p w:rsidR="00B531E4" w:rsidP="006E3370" w:rsidRDefault="00B531E4" w14:paraId="66D45089" w14:noSpellErr="1" w14:textId="5C0DBCCA">
      <w:pPr>
        <w:pStyle w:val="EstiloinfoblueArialEsquerda095cm"/>
        <w:ind w:left="0"/>
      </w:pPr>
    </w:p>
    <w:p w:rsidRPr="00BF5AE6" w:rsidR="00B531E4" w:rsidP="00B531E4" w:rsidRDefault="00B531E4" w14:paraId="7A228C5B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B531E4">
        <w:rPr>
          <w:sz w:val="24"/>
          <w:szCs w:val="24"/>
        </w:rPr>
        <w:t>Caso de Uso 003</w:t>
      </w:r>
    </w:p>
    <w:p w:rsidR="00B531E4" w:rsidP="00B531E4" w:rsidRDefault="00B531E4" w14:paraId="1A6F712D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B531E4">
        <w:rPr/>
        <w:t>Nome</w:t>
      </w:r>
    </w:p>
    <w:p w:rsidR="60F6B21B" w:rsidP="3483EAA6" w:rsidRDefault="60F6B21B" w14:paraId="7181C259" w14:textId="4F403F92">
      <w:pPr>
        <w:pStyle w:val="Corpodetexto"/>
      </w:pPr>
      <w:r w:rsidRPr="3483EAA6" w:rsidR="60F6B21B">
        <w:rPr>
          <w:noProof w:val="0"/>
          <w:lang w:val="pt-BR"/>
        </w:rPr>
        <w:t>CU-003: Registrar Pedido com Preço Promocional</w:t>
      </w:r>
      <w:r w:rsidRPr="3483EAA6" w:rsidR="499E9F3D">
        <w:rPr>
          <w:noProof w:val="0"/>
          <w:lang w:val="pt-BR"/>
        </w:rPr>
        <w:t>.</w:t>
      </w:r>
    </w:p>
    <w:p w:rsidR="00B531E4" w:rsidP="00B531E4" w:rsidRDefault="00B531E4" w14:paraId="2E9E0BE8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 w:rsidR="00B531E4">
          <w:rPr/>
          <w:t>Descrição</w:t>
        </w:r>
      </w:smartTag>
    </w:p>
    <w:p w:rsidR="0B2F90E6" w:rsidP="3483EAA6" w:rsidRDefault="0B2F90E6" w14:paraId="1A6CE858" w14:textId="4A2F1A9F">
      <w:pPr>
        <w:pStyle w:val="Normal"/>
        <w:suppressLineNumbers w:val="0"/>
        <w:bidi w:val="0"/>
        <w:spacing w:before="120" w:beforeAutospacing="off" w:after="0" w:afterAutospacing="off" w:line="240" w:lineRule="atLeast"/>
        <w:ind w:left="0" w:right="0" w:firstLine="720"/>
        <w:jc w:val="left"/>
      </w:pPr>
      <w:r w:rsidR="0B2F90E6">
        <w:rPr/>
        <w:t>Permite ao vendedor registrar um pedido de venda selecionando cliente e produtos e caso o produto selecionado possuir uma promoção ativa ela será automaticamente aplicada a</w:t>
      </w:r>
      <w:r w:rsidR="7604281C">
        <w:rPr/>
        <w:t>o preço final do produto.</w:t>
      </w:r>
    </w:p>
    <w:p w:rsidR="00B531E4" w:rsidP="00B531E4" w:rsidRDefault="00B531E4" w14:paraId="3F151A09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 w:rsidR="00B531E4">
          <w:rPr/>
          <w:t>Atores</w:t>
        </w:r>
        <w:r w:rsidR="00B531E4">
          <w:rPr/>
          <w:t xml:space="preserve"> Envolvidos</w:t>
        </w:r>
      </w:smartTag>
    </w:p>
    <w:p w:rsidRPr="002C130C" w:rsidR="002C130C" w:rsidP="3483EAA6" w:rsidRDefault="002C130C" w14:paraId="103AFE40" w14:textId="74885D44">
      <w:pPr>
        <w:pStyle w:val="InfoBlue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left"/>
      </w:pPr>
      <w:r w:rsidR="446D336E">
        <w:rPr/>
        <w:t>Vendedor</w:t>
      </w:r>
      <w:r w:rsidR="005D9D2D">
        <w:rPr/>
        <w:t>.</w:t>
      </w:r>
    </w:p>
    <w:p w:rsidR="00B531E4" w:rsidP="00B531E4" w:rsidRDefault="00296CCF" w14:paraId="63019907" w14:textId="45293027">
      <w:pPr>
        <w:pStyle w:val="Ttulo2"/>
        <w:numPr>
          <w:ilvl w:val="0"/>
          <w:numId w:val="0"/>
        </w:numPr>
        <w:rPr>
          <w:lang w:val="pt-BR"/>
        </w:rPr>
      </w:pPr>
      <w:r w:rsidRPr="68885BC4" w:rsidR="345C6188">
        <w:rPr>
          <w:lang w:val="pt-BR"/>
        </w:rPr>
        <w:t>Protótipo</w:t>
      </w:r>
    </w:p>
    <w:p w:rsidR="610F113F" w:rsidP="68885BC4" w:rsidRDefault="610F113F" w14:paraId="2750A47A" w14:textId="5D6F9933">
      <w:pPr>
        <w:pStyle w:val="Normal"/>
      </w:pPr>
      <w:r w:rsidR="0635387B">
        <w:drawing>
          <wp:inline wp14:editId="190CE886" wp14:anchorId="73297DDB">
            <wp:extent cx="5724525" cy="2905125"/>
            <wp:effectExtent l="0" t="0" r="0" b="0"/>
            <wp:docPr id="1970156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156486" name=""/>
                    <pic:cNvPicPr/>
                  </pic:nvPicPr>
                  <pic:blipFill>
                    <a:blip xmlns:r="http://schemas.openxmlformats.org/officeDocument/2006/relationships" r:embed="rId8923925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1E4" w:rsidP="00B531E4" w:rsidRDefault="00B531E4" w14:paraId="4F589322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B531E4">
        <w:rPr/>
        <w:t>Pré-condições</w:t>
      </w:r>
    </w:p>
    <w:p w:rsidR="7015E6E9" w:rsidP="3483EAA6" w:rsidRDefault="7015E6E9" w14:paraId="6AB3D185" w14:textId="4AADD65F">
      <w:pPr>
        <w:spacing w:before="1"/>
        <w:ind w:left="0" w:firstLine="720"/>
        <w:rPr>
          <w:noProof w:val="0"/>
          <w:lang w:val="pt-BR"/>
        </w:rPr>
      </w:pPr>
      <w:r w:rsidRPr="3483EAA6" w:rsidR="7015E6E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Vendedor deve estar vinculado a uma equipe, o cadastro do cliente tem </w:t>
      </w:r>
      <w:r w:rsidRPr="3483EAA6" w:rsidR="7015E6E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que</w:t>
      </w:r>
      <w:r w:rsidRPr="3483EAA6" w:rsidR="7015E6E9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estar completo e produto deve possuir preço padrão.</w:t>
      </w:r>
    </w:p>
    <w:p w:rsidR="00B531E4" w:rsidP="00B531E4" w:rsidRDefault="00B531E4" w14:paraId="7AB3E628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B531E4">
        <w:rPr/>
        <w:t>Pós-condição</w:t>
      </w:r>
    </w:p>
    <w:p w:rsidR="3483EAA6" w:rsidP="68885BC4" w:rsidRDefault="3483EAA6" w14:paraId="0AC969FF" w14:textId="313D8414">
      <w:pPr>
        <w:spacing w:before="1"/>
        <w:ind w:left="0" w:firstLine="720"/>
        <w:rPr>
          <w:noProof w:val="0"/>
          <w:lang w:val="pt-BR"/>
        </w:rPr>
      </w:pPr>
      <w:r w:rsidRPr="68885BC4" w:rsidR="1BA05F1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O sistema </w:t>
      </w:r>
      <w:r w:rsidRPr="68885BC4" w:rsidR="1BA05F1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registra</w:t>
      </w:r>
      <w:r w:rsidRPr="68885BC4" w:rsidR="1BA05F18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a campanha promocional aplicada.</w:t>
      </w:r>
    </w:p>
    <w:p w:rsidRPr="0031219B" w:rsidR="00B531E4" w:rsidP="00B531E4" w:rsidRDefault="00B531E4" w14:paraId="03A027C2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B531E4">
        <w:rPr>
          <w:sz w:val="24"/>
          <w:szCs w:val="24"/>
        </w:rPr>
        <w:t xml:space="preserve">Fluxos de </w:t>
      </w:r>
      <w:r w:rsidRPr="4BA89D4D" w:rsidR="00B531E4">
        <w:rPr>
          <w:sz w:val="24"/>
          <w:szCs w:val="24"/>
        </w:rPr>
        <w:t>Eventos</w:t>
      </w:r>
      <w:smartTag w:uri="schemas-houaiss/mini" w:element="verbetes"/>
    </w:p>
    <w:p w:rsidRPr="008D4F8F" w:rsidR="00B531E4" w:rsidP="00B531E4" w:rsidRDefault="00B531E4" w14:paraId="3221DFF2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3483EAA6" w:rsidR="00B531E4">
          <w:rPr>
            <w:rFonts w:cs="Arial"/>
          </w:rPr>
          <w:t>Fluxo</w:t>
        </w:r>
        <w:r w:rsidRPr="3483EAA6" w:rsidR="00B531E4">
          <w:rPr>
            <w:rFonts w:cs="Arial"/>
          </w:rPr>
          <w:t xml:space="preserve"> Básico</w:t>
        </w:r>
      </w:smartTag>
    </w:p>
    <w:p w:rsidR="32877EE8" w:rsidP="3483EAA6" w:rsidRDefault="32877EE8" w14:paraId="1BB081F0" w14:textId="41148D45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1.O Vendedor inicia a criação de um novo Pedido de Venda para um Cliente.</w:t>
      </w:r>
    </w:p>
    <w:p w:rsidR="32877EE8" w:rsidP="3483EAA6" w:rsidRDefault="32877EE8" w14:paraId="1EFED353" w14:textId="17BBD108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Vendedor adiciona um Produto e a quantidade desejada.</w:t>
      </w:r>
    </w:p>
    <w:p w:rsidR="32877EE8" w:rsidP="3483EAA6" w:rsidRDefault="32877EE8" w14:paraId="58C02F13" w14:textId="0FA32237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Sistema verifica automaticamente se o Produto está em uma Campanha Promocional válida para a Data do Pedido.</w:t>
      </w:r>
    </w:p>
    <w:p w:rsidR="32877EE8" w:rsidP="3483EAA6" w:rsidRDefault="32877EE8" w14:paraId="305EA73A" w14:textId="1A4B7B8A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Se houver Campanha válida, o Sistema aplica o Preço Promocional. Caso contrário, aplica o Preço Padrão.</w:t>
      </w:r>
    </w:p>
    <w:p w:rsidR="32877EE8" w:rsidP="3483EAA6" w:rsidRDefault="32877EE8" w14:paraId="6CEDA36B" w14:textId="417F316A">
      <w:pPr>
        <w:spacing w:before="1"/>
        <w:ind w:left="72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5. O Vendedor verifica o preço final e salva o Pedido.</w:t>
      </w:r>
    </w:p>
    <w:p w:rsidR="32877EE8" w:rsidP="68885BC4" w:rsidRDefault="32877EE8" w14:paraId="1E5BAFBF" w14:textId="17707E5E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8885BC4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6. O Sistema </w:t>
      </w:r>
      <w:r w:rsidRPr="68885BC4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registra</w:t>
      </w:r>
      <w:r w:rsidRPr="68885BC4" w:rsidR="32877E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o Pedido com o preço correto.</w:t>
      </w:r>
    </w:p>
    <w:p w:rsidR="00B531E4" w:rsidP="3483EAA6" w:rsidRDefault="00B531E4" w14:paraId="3F92ACB3" w14:textId="1342020B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3483EAA6" w:rsidR="00B531E4">
        <w:rPr>
          <w:rFonts w:cs="Arial"/>
        </w:rPr>
        <w:t>Fluxo</w:t>
      </w:r>
      <w:r w:rsidRPr="3483EAA6" w:rsidR="00B531E4">
        <w:rPr>
          <w:rFonts w:cs="Arial"/>
        </w:rPr>
        <w:t>s Alternativos</w:t>
      </w:r>
      <w:r w:rsidRPr="3483EAA6" w:rsidR="7D39152F">
        <w:rPr>
          <w:rFonts w:cs="Arial"/>
        </w:rPr>
        <w:t>:</w:t>
      </w:r>
      <w:r w:rsidRPr="3483EAA6" w:rsidR="3D34D04C">
        <w:rPr>
          <w:rFonts w:cs="Arial"/>
        </w:rPr>
        <w:t xml:space="preserve"> Não possui</w:t>
      </w:r>
    </w:p>
    <w:p w:rsidRPr="00496636" w:rsidR="00B531E4" w:rsidP="00B531E4" w:rsidRDefault="00B531E4" w14:paraId="79A74DB3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B531E4">
        <w:rPr>
          <w:sz w:val="24"/>
          <w:szCs w:val="24"/>
        </w:rPr>
        <w:t xml:space="preserve">Relacionamento </w:t>
      </w:r>
      <w:r w:rsidRPr="4BA89D4D" w:rsidR="00B531E4">
        <w:rPr>
          <w:sz w:val="24"/>
          <w:szCs w:val="24"/>
        </w:rPr>
        <w:t>com</w:t>
      </w:r>
      <w:r w:rsidRPr="4BA89D4D" w:rsidR="00B531E4">
        <w:rPr>
          <w:sz w:val="24"/>
          <w:szCs w:val="24"/>
        </w:rPr>
        <w:t xml:space="preserve"> </w:t>
      </w:r>
      <w:r w:rsidRPr="4BA89D4D" w:rsidR="00B531E4">
        <w:rPr>
          <w:sz w:val="24"/>
          <w:szCs w:val="24"/>
        </w:rPr>
        <w:t>Outros</w:t>
      </w:r>
      <w:r w:rsidRPr="4BA89D4D" w:rsidR="00B531E4">
        <w:rPr>
          <w:sz w:val="24"/>
          <w:szCs w:val="24"/>
        </w:rPr>
        <w:t xml:space="preserve"> </w:t>
      </w:r>
      <w:r w:rsidRPr="4BA89D4D" w:rsidR="00B531E4">
        <w:rPr>
          <w:sz w:val="24"/>
          <w:szCs w:val="24"/>
        </w:rPr>
        <w:t>Casos</w:t>
      </w:r>
      <w:r w:rsidRPr="4BA89D4D" w:rsidR="00B531E4">
        <w:rPr>
          <w:sz w:val="24"/>
          <w:szCs w:val="24"/>
        </w:rPr>
        <w:t xml:space="preserve"> de </w:t>
      </w:r>
      <w:r w:rsidRPr="4BA89D4D" w:rsidR="00B531E4">
        <w:rPr>
          <w:sz w:val="24"/>
          <w:szCs w:val="24"/>
        </w:rPr>
        <w:t>Usos</w:t>
      </w:r>
      <w:smartTag w:uri="schemas-houaiss/mini" w:element="verbetes"/>
      <w:smartTag w:uri="schemas-houaiss/mini" w:element="verbetes"/>
      <w:smartTag w:uri="schemas-houaiss/mini" w:element="verbetes"/>
      <w:smartTag w:uri="schemas-houaiss/mini" w:element="verbetes"/>
    </w:p>
    <w:p w:rsidRPr="007D1DE6" w:rsidR="00B531E4" w:rsidP="00B531E4" w:rsidRDefault="00B531E4" w14:paraId="225CD72C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3483EAA6" w:rsidR="00B531E4">
          <w:rPr>
            <w:rFonts w:cs="Arial"/>
          </w:rPr>
          <w:t>Casos</w:t>
        </w:r>
        <w:r w:rsidRPr="3483EAA6" w:rsidR="00B531E4">
          <w:rPr>
            <w:rFonts w:cs="Arial"/>
          </w:rPr>
          <w:t xml:space="preserve"> de </w:t>
        </w:r>
        <w:r w:rsidRPr="3483EAA6" w:rsidR="00B531E4">
          <w:rPr>
            <w:rFonts w:cs="Arial"/>
          </w:rPr>
          <w:t>Uso</w:t>
        </w:r>
        <w:r w:rsidRPr="3483EAA6" w:rsidR="00B531E4">
          <w:rPr>
            <w:rFonts w:cs="Arial"/>
          </w:rPr>
          <w:t xml:space="preserve"> de </w:t>
        </w:r>
        <w:r w:rsidRPr="3483EAA6" w:rsidR="00B531E4">
          <w:rPr>
            <w:rFonts w:cs="Arial"/>
          </w:rPr>
          <w:t>Inclusão</w:t>
        </w:r>
      </w:smartTag>
      <w:smartTag w:uri="schemas-houaiss/mini" w:element="verbetes"/>
      <w:smartTag w:uri="schemas-houaiss/acao" w:element="dm"/>
    </w:p>
    <w:p w:rsidR="7200AD72" w:rsidP="3483EAA6" w:rsidRDefault="7200AD72" w14:paraId="2E3F1FAC" w14:textId="0A804A17">
      <w:pPr>
        <w:pStyle w:val="EstiloinfoblueArialEsquerda095cm"/>
        <w:ind w:left="0" w:firstLine="720"/>
      </w:pPr>
      <w:r w:rsidRPr="3483EAA6" w:rsidR="7200AD72">
        <w:rPr>
          <w:noProof w:val="0"/>
          <w:lang w:val="pt-BR"/>
        </w:rPr>
        <w:t>CU-005: Consultar Disponibilidade.</w:t>
      </w:r>
    </w:p>
    <w:p w:rsidRPr="007D1DE6" w:rsidR="00B531E4" w:rsidP="00B531E4" w:rsidRDefault="00B531E4" w14:paraId="3EA8BA1B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3483EAA6" w:rsidR="00B531E4">
          <w:rPr>
            <w:rFonts w:cs="Arial"/>
          </w:rPr>
          <w:t>Casos</w:t>
        </w:r>
        <w:r w:rsidRPr="3483EAA6" w:rsidR="00B531E4">
          <w:rPr>
            <w:rFonts w:cs="Arial"/>
          </w:rPr>
          <w:t xml:space="preserve"> de </w:t>
        </w:r>
        <w:r w:rsidRPr="3483EAA6" w:rsidR="00B531E4">
          <w:rPr>
            <w:rFonts w:cs="Arial"/>
          </w:rPr>
          <w:t>Uso</w:t>
        </w:r>
        <w:r w:rsidRPr="3483EAA6" w:rsidR="00B531E4">
          <w:rPr>
            <w:rFonts w:cs="Arial"/>
          </w:rPr>
          <w:t xml:space="preserve"> de </w:t>
        </w:r>
        <w:r w:rsidRPr="3483EAA6" w:rsidR="00B531E4">
          <w:rPr>
            <w:rFonts w:cs="Arial"/>
          </w:rPr>
          <w:t>Extensão</w:t>
        </w:r>
      </w:smartTag>
      <w:smartTag w:uri="schemas-houaiss/mini" w:element="verbetes"/>
      <w:smartTag w:uri="schemas-houaiss/mini" w:element="verbetes"/>
    </w:p>
    <w:p w:rsidR="6DCBB237" w:rsidP="3483EAA6" w:rsidRDefault="6DCBB237" w14:paraId="20D64F5A" w14:textId="4E8C70F1">
      <w:pPr>
        <w:pStyle w:val="EstiloinfoblueArialEsquerda095cm"/>
        <w:ind w:left="0" w:firstLine="720"/>
      </w:pPr>
      <w:r w:rsidRPr="3483EAA6" w:rsidR="6DCBB237">
        <w:rPr>
          <w:noProof w:val="0"/>
          <w:lang w:val="pt-BR"/>
        </w:rPr>
        <w:t>CU-002: Gerenciar Campanha Promocional</w:t>
      </w:r>
    </w:p>
    <w:p w:rsidRPr="00496636" w:rsidR="00B531E4" w:rsidP="00B531E4" w:rsidRDefault="00B531E4" w14:paraId="7C29EBF0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3483EAA6" w:rsidR="00B531E4">
        <w:rPr>
          <w:sz w:val="24"/>
          <w:szCs w:val="24"/>
        </w:rPr>
        <w:t>Requisitos Especiais</w:t>
      </w:r>
    </w:p>
    <w:p w:rsidR="002C130C" w:rsidP="3483EAA6" w:rsidRDefault="002C130C" w14:paraId="117385F5" w14:textId="315CC2A3">
      <w:pPr>
        <w:pStyle w:val="EstiloinfoblueArialEsquerda095cm"/>
        <w:ind w:left="0" w:firstLine="720"/>
        <w:rPr>
          <w:noProof w:val="0"/>
          <w:lang w:val="pt-BR"/>
        </w:rPr>
      </w:pPr>
      <w:r w:rsidRPr="3483EAA6" w:rsidR="1CBB8A67">
        <w:rPr>
          <w:noProof w:val="0"/>
          <w:lang w:val="pt-BR"/>
        </w:rPr>
        <w:t xml:space="preserve">O cálculo da aplicação do Preço Promocional (RN-001) deve ser executado em menos de </w:t>
      </w:r>
      <w:r w:rsidRPr="3483EAA6" w:rsidR="1CBB8A67">
        <w:rPr>
          <w:b w:val="1"/>
          <w:bCs w:val="1"/>
          <w:noProof w:val="0"/>
          <w:lang w:val="pt-BR"/>
        </w:rPr>
        <w:t>2 segundos</w:t>
      </w:r>
    </w:p>
    <w:p w:rsidR="00B531E4" w:rsidP="00B531E4" w:rsidRDefault="00B531E4" w14:paraId="291B621F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B531E4">
        <w:rPr>
          <w:sz w:val="24"/>
          <w:szCs w:val="24"/>
        </w:rPr>
        <w:t>Cenários</w:t>
      </w:r>
    </w:p>
    <w:p w:rsidRPr="00CD57F2" w:rsidR="00B531E4" w:rsidP="00B531E4" w:rsidRDefault="00B531E4" w14:paraId="1A9002B3" w14:textId="77777777" w14:noSpellErr="1">
      <w:pPr>
        <w:rPr>
          <w:lang w:val="pt-BR"/>
        </w:rPr>
      </w:pPr>
    </w:p>
    <w:tbl>
      <w:tblPr>
        <w:tblW w:w="9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97"/>
        <w:gridCol w:w="3150"/>
        <w:gridCol w:w="2453"/>
        <w:gridCol w:w="3047"/>
      </w:tblGrid>
      <w:tr w:rsidRPr="00D71C58" w:rsidR="00B531E4" w:rsidTr="3483EAA6" w14:paraId="2C76B799" w14:textId="77777777">
        <w:trPr>
          <w:trHeight w:val="300"/>
        </w:trPr>
        <w:tc>
          <w:tcPr>
            <w:tcW w:w="497" w:type="dxa"/>
            <w:tcMar/>
          </w:tcPr>
          <w:p w:rsidRPr="00CD4D50" w:rsidR="00B531E4" w:rsidP="4BA89D4D" w:rsidRDefault="00B531E4" w14:paraId="21C452CA" w14:textId="77777777" w14:noSpellErr="1">
            <w:pPr>
              <w:spacing w:before="60" w:after="60"/>
              <w:jc w:val="both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r w:rsidRPr="4BA89D4D" w:rsidR="00B531E4">
                <w:rPr>
                  <w:b w:val="1"/>
                  <w:bCs w:val="1"/>
                  <w:sz w:val="24"/>
                  <w:szCs w:val="24"/>
                </w:rPr>
                <w:t>ID</w:t>
              </w:r>
            </w:smartTag>
          </w:p>
        </w:tc>
        <w:tc>
          <w:tcPr>
            <w:tcW w:w="3150" w:type="dxa"/>
            <w:tcMar/>
          </w:tcPr>
          <w:p w:rsidRPr="00CD4D50" w:rsidR="00B531E4" w:rsidP="4BA89D4D" w:rsidRDefault="00B531E4" w14:paraId="03A8C6FC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4BA89D4D" w:rsidR="00B531E4">
                    <w:rPr>
                      <w:b w:val="1"/>
                      <w:bCs w:val="1"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500" w:type="dxa"/>
            <w:gridSpan w:val="2"/>
            <w:tcMar/>
          </w:tcPr>
          <w:p w:rsidRPr="00CD4D50" w:rsidR="00B531E4" w:rsidP="4BA89D4D" w:rsidRDefault="00B531E4" w14:paraId="7CE65C7A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  <w:lang w:val="pt-BR"/>
              </w:rPr>
            </w:pPr>
            <w:smartTag w:uri="schemas-houaiss/mini" w:element="verbetes">
              <w:r w:rsidRPr="4BA89D4D" w:rsidR="00B531E4">
                <w:rPr>
                  <w:b w:val="1"/>
                  <w:bCs w:val="1"/>
                  <w:sz w:val="24"/>
                  <w:szCs w:val="24"/>
                </w:rPr>
                <w:t>Possíveis</w:t>
              </w:r>
              <w:r w:rsidRPr="4BA89D4D" w:rsidR="00B531E4">
                <w:rPr>
                  <w:b w:val="1"/>
                  <w:bCs w:val="1"/>
                  <w:sz w:val="24"/>
                  <w:szCs w:val="24"/>
                </w:rPr>
                <w:t xml:space="preserve"> </w:t>
              </w:r>
              <w:r w:rsidRPr="4BA89D4D" w:rsidR="00B531E4">
                <w:rPr>
                  <w:b w:val="1"/>
                  <w:bCs w:val="1"/>
                  <w:sz w:val="24"/>
                  <w:szCs w:val="24"/>
                </w:rPr>
                <w:t>caminhos</w:t>
              </w:r>
              <w:r w:rsidRPr="4BA89D4D" w:rsidR="00B531E4">
                <w:rPr>
                  <w:b w:val="1"/>
                  <w:bCs w:val="1"/>
                  <w:sz w:val="24"/>
                  <w:szCs w:val="24"/>
                </w:rPr>
                <w:t xml:space="preserve"> do </w:t>
              </w:r>
              <w:r w:rsidRPr="4BA89D4D" w:rsidR="00B531E4">
                <w:rPr>
                  <w:b w:val="1"/>
                  <w:bCs w:val="1"/>
                  <w:sz w:val="24"/>
                  <w:szCs w:val="24"/>
                </w:rPr>
                <w:t>caso</w:t>
              </w:r>
              <w:r w:rsidRPr="4BA89D4D" w:rsidR="00B531E4">
                <w:rPr>
                  <w:b w:val="1"/>
                  <w:bCs w:val="1"/>
                  <w:sz w:val="24"/>
                  <w:szCs w:val="24"/>
                </w:rPr>
                <w:t xml:space="preserve"> de </w:t>
              </w:r>
              <w:r w:rsidRPr="4BA89D4D" w:rsidR="00B531E4">
                <w:rPr>
                  <w:b w:val="1"/>
                  <w:bCs w:val="1"/>
                  <w:sz w:val="24"/>
                  <w:szCs w:val="24"/>
                </w:rPr>
                <w:t>uso</w:t>
              </w:r>
            </w:smartTag>
            <w:smartTag w:uri="schemas-houaiss/mini" w:element="verbetes"/>
            <w:smartTag w:uri="schemas-houaiss/mini" w:element="verbetes"/>
            <w:smartTag w:uri="schemas-houaiss/mini" w:element="verbetes"/>
          </w:p>
        </w:tc>
      </w:tr>
      <w:tr w:rsidRPr="00CD4D50" w:rsidR="00B531E4" w:rsidTr="3483EAA6" w14:paraId="3E084FAA" w14:textId="77777777">
        <w:trPr>
          <w:trHeight w:val="300"/>
        </w:trPr>
        <w:tc>
          <w:tcPr>
            <w:tcW w:w="497" w:type="dxa"/>
            <w:tcMar/>
          </w:tcPr>
          <w:p w:rsidRPr="00E60B6C" w:rsidR="00B531E4" w:rsidP="00D83F9B" w:rsidRDefault="00B531E4" w14:paraId="616E250C" w14:textId="77777777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150" w:type="dxa"/>
            <w:tcMar/>
          </w:tcPr>
          <w:p w:rsidRPr="0026771C" w:rsidR="00B531E4" w:rsidP="3483EAA6" w:rsidRDefault="00531F46" w14:paraId="59902D9A" w14:textId="73BF29B9">
            <w:pPr>
              <w:pStyle w:val="Normal"/>
              <w:tabs>
                <w:tab w:val="left" w:pos="0"/>
              </w:tabs>
              <w:spacing w:before="60" w:after="60"/>
              <w:jc w:val="both"/>
            </w:pPr>
            <w:r w:rsidRPr="3483EAA6" w:rsidR="3DF4F38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Sucesso com Preço Promocional</w:t>
            </w:r>
          </w:p>
        </w:tc>
        <w:tc>
          <w:tcPr>
            <w:tcW w:w="2453" w:type="dxa"/>
            <w:tcMar/>
          </w:tcPr>
          <w:p w:rsidRPr="00E60B6C" w:rsidR="00B531E4" w:rsidP="00D83F9B" w:rsidRDefault="00B531E4" w14:paraId="0B324A89" w14:textId="77777777">
            <w:pPr>
              <w:tabs>
                <w:tab w:val="left" w:pos="0"/>
              </w:tabs>
              <w:spacing w:before="60" w:after="60"/>
              <w:jc w:val="both"/>
            </w:pPr>
            <w:smartTag w:uri="schemas-houaiss/mini" w:element="verbetes">
              <w:r w:rsidR="00B531E4">
                <w:rPr/>
                <w:t>Fluxo</w:t>
              </w:r>
              <w:r w:rsidR="00B531E4">
                <w:rPr/>
                <w:t xml:space="preserve"> </w:t>
              </w:r>
              <w:r w:rsidR="00B531E4">
                <w:rPr/>
                <w:t>Básico</w:t>
              </w:r>
            </w:smartTag>
            <w:smartTag w:uri="schemas-houaiss/mini" w:element="verbetes"/>
          </w:p>
        </w:tc>
        <w:tc>
          <w:tcPr>
            <w:tcW w:w="3047" w:type="dxa"/>
            <w:tcMar/>
          </w:tcPr>
          <w:p w:rsidRPr="00E60B6C" w:rsidR="00B531E4" w:rsidP="00D83F9B" w:rsidRDefault="00B531E4" w14:paraId="2362183A" w14:textId="77777777" w14:noSpellErr="1">
            <w:pPr>
              <w:tabs>
                <w:tab w:val="left" w:pos="0"/>
              </w:tabs>
              <w:spacing w:before="60" w:after="60"/>
              <w:jc w:val="both"/>
            </w:pPr>
          </w:p>
        </w:tc>
      </w:tr>
    </w:tbl>
    <w:p w:rsidR="00D71C58" w:rsidP="006E3370" w:rsidRDefault="00D71C58" w14:paraId="2C3CA2A3" w14:textId="77777777" w14:noSpellErr="1">
      <w:pPr>
        <w:pStyle w:val="EstiloinfoblueArialEsquerda095cm"/>
        <w:ind w:left="0"/>
      </w:pPr>
    </w:p>
    <w:p w:rsidRPr="00BF5AE6" w:rsidR="00F25D24" w:rsidP="00F25D24" w:rsidRDefault="00F25D24" w14:paraId="2D38051B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F25D24">
        <w:rPr>
          <w:sz w:val="24"/>
          <w:szCs w:val="24"/>
        </w:rPr>
        <w:t>Caso de Uso</w:t>
      </w:r>
      <w:r w:rsidRPr="4BA89D4D" w:rsidR="00E505D5">
        <w:rPr>
          <w:sz w:val="24"/>
          <w:szCs w:val="24"/>
        </w:rPr>
        <w:t xml:space="preserve"> 004</w:t>
      </w:r>
    </w:p>
    <w:p w:rsidR="00F25D24" w:rsidP="00F25D24" w:rsidRDefault="00F25D24" w14:paraId="5928B7FF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F25D24">
        <w:rPr/>
        <w:t>Nome</w:t>
      </w:r>
    </w:p>
    <w:p w:rsidR="237B2430" w:rsidP="3483EAA6" w:rsidRDefault="237B2430" w14:paraId="628EE744" w14:textId="00F26710">
      <w:pPr>
        <w:pStyle w:val="Corpodetexto"/>
      </w:pPr>
      <w:r w:rsidRPr="68885BC4" w:rsidR="237B2430">
        <w:rPr>
          <w:noProof w:val="0"/>
          <w:lang w:val="pt-BR"/>
        </w:rPr>
        <w:t>CU-004: Gerenciar Equipes de Vendas</w:t>
      </w:r>
      <w:r w:rsidRPr="68885BC4" w:rsidR="155C92BC">
        <w:rPr>
          <w:noProof w:val="0"/>
          <w:lang w:val="pt-BR"/>
        </w:rPr>
        <w:t>.</w:t>
      </w:r>
    </w:p>
    <w:p w:rsidR="00F25D24" w:rsidP="00F25D24" w:rsidRDefault="00F25D24" w14:paraId="2A71F53E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 w:rsidR="00F25D24">
          <w:rPr/>
          <w:t>Descrição</w:t>
        </w:r>
      </w:smartTag>
    </w:p>
    <w:p w:rsidRPr="00CD7797" w:rsidR="00F25D24" w:rsidP="3483EAA6" w:rsidRDefault="008B5263" w14:paraId="7B1D5ADC" w14:textId="55784B29">
      <w:pPr>
        <w:spacing w:before="120"/>
        <w:ind w:firstLine="720"/>
        <w:rPr>
          <w:lang w:val="pt-BR"/>
        </w:rPr>
      </w:pPr>
      <w:r w:rsidR="089391F3">
        <w:rPr/>
        <w:t xml:space="preserve">Permite ao gerente de vendas criar, editar e desativar equipes que consistem </w:t>
      </w:r>
      <w:r w:rsidR="089391F3">
        <w:rPr/>
        <w:t>de</w:t>
      </w:r>
      <w:r w:rsidR="089391F3">
        <w:rPr/>
        <w:t xml:space="preserve"> um gerente e seus vendedores</w:t>
      </w:r>
      <w:r w:rsidR="5882C040">
        <w:rPr/>
        <w:t>.</w:t>
      </w:r>
    </w:p>
    <w:p w:rsidR="00F25D24" w:rsidP="00F25D24" w:rsidRDefault="00F25D24" w14:paraId="3033A914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 w:rsidR="00F25D24">
          <w:rPr/>
          <w:t>Atores</w:t>
        </w:r>
        <w:r w:rsidR="00F25D24">
          <w:rPr/>
          <w:t xml:space="preserve"> Envolvidos</w:t>
        </w:r>
      </w:smartTag>
    </w:p>
    <w:p w:rsidR="0492DEC2" w:rsidP="3483EAA6" w:rsidRDefault="0492DEC2" w14:paraId="7DF4C77A" w14:textId="45F6901E">
      <w:pPr>
        <w:pStyle w:val="InfoBlue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left"/>
      </w:pPr>
      <w:r w:rsidR="0492DEC2">
        <w:rPr/>
        <w:t>Gerente comercial</w:t>
      </w:r>
      <w:r w:rsidR="12A7B01E">
        <w:rPr/>
        <w:t>.</w:t>
      </w:r>
    </w:p>
    <w:p w:rsidR="00CD58ED" w:rsidP="3483EAA6" w:rsidRDefault="00CD58ED" w14:paraId="14674DD7" w14:textId="7B5538AF">
      <w:pPr>
        <w:pStyle w:val="Ttulo2"/>
        <w:numPr>
          <w:ilvl w:val="0"/>
          <w:numId w:val="0"/>
        </w:numPr>
        <w:rPr>
          <w:lang w:val="pt-BR"/>
        </w:rPr>
      </w:pPr>
      <w:r w:rsidR="00F25D24">
        <w:rPr/>
        <w:t>Protótipo</w:t>
      </w:r>
    </w:p>
    <w:p w:rsidRPr="00CD58ED" w:rsidR="002D00E5" w:rsidP="00CD58ED" w:rsidRDefault="002D00E5" w14:paraId="61E912B0" w14:textId="374645CB">
      <w:pPr>
        <w:rPr>
          <w:lang w:val="pt-BR"/>
        </w:rPr>
      </w:pPr>
      <w:r w:rsidR="7300EBF9">
        <w:drawing>
          <wp:inline wp14:editId="49E2193E" wp14:anchorId="1714D735">
            <wp:extent cx="5724525" cy="2924175"/>
            <wp:effectExtent l="0" t="0" r="0" b="0"/>
            <wp:docPr id="1942046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046976" name=""/>
                    <pic:cNvPicPr/>
                  </pic:nvPicPr>
                  <pic:blipFill>
                    <a:blip xmlns:r="http://schemas.openxmlformats.org/officeDocument/2006/relationships" r:embed="rId1592015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24" w:rsidP="00F25D24" w:rsidRDefault="00F25D24" w14:paraId="457EC6D9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F25D24">
        <w:rPr/>
        <w:t>Pré-condições</w:t>
      </w:r>
    </w:p>
    <w:p w:rsidR="1638420D" w:rsidP="3483EAA6" w:rsidRDefault="1638420D" w14:paraId="3E18A59B" w14:textId="1314B60D">
      <w:pPr>
        <w:pStyle w:val="Corpodetexto"/>
        <w:rPr>
          <w:noProof w:val="0"/>
          <w:lang w:val="pt-BR"/>
        </w:rPr>
      </w:pPr>
      <w:r w:rsidRPr="3483EAA6" w:rsidR="1638420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pt-PT"/>
        </w:rPr>
        <w:t>Vendedor deve estar cadastrado e equipe deve ter região cadastrada.</w:t>
      </w:r>
    </w:p>
    <w:p w:rsidR="00F25D24" w:rsidP="00F25D24" w:rsidRDefault="00F25D24" w14:paraId="1AA624A4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F25D24">
        <w:rPr/>
        <w:t>Pós-condição</w:t>
      </w:r>
    </w:p>
    <w:p w:rsidR="1478BFEB" w:rsidP="3483EAA6" w:rsidRDefault="1478BFEB" w14:paraId="1706F32F" w14:textId="33517E97">
      <w:pPr>
        <w:spacing w:before="1"/>
        <w:ind w:left="0" w:firstLine="720"/>
        <w:rPr>
          <w:noProof w:val="0"/>
          <w:lang w:val="pt-BR"/>
        </w:rPr>
      </w:pPr>
      <w:r w:rsidRPr="3483EAA6" w:rsidR="1478BFE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Vendedor é associado a uma equipe e histórico de alocação do Vendedor é </w:t>
      </w:r>
      <w:r w:rsidRPr="3483EAA6" w:rsidR="1478BFE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registrado</w:t>
      </w:r>
      <w:r w:rsidRPr="3483EAA6" w:rsidR="1478BFE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w:rsidRPr="0031219B" w:rsidR="00F25D24" w:rsidP="00F25D24" w:rsidRDefault="00F25D24" w14:paraId="7C200F65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smartTag w:uri="schemas-houaiss/mini" w:element="verbetes">
        <w:r w:rsidRPr="4BA89D4D" w:rsidR="00F25D24">
          <w:rPr>
            <w:sz w:val="24"/>
            <w:szCs w:val="24"/>
          </w:rPr>
          <w:t>Fluxos</w:t>
        </w:r>
        <w:r w:rsidRPr="4BA89D4D" w:rsidR="00F25D24">
          <w:rPr>
            <w:sz w:val="24"/>
            <w:szCs w:val="24"/>
          </w:rPr>
          <w:t xml:space="preserve"> de </w:t>
        </w:r>
        <w:r w:rsidRPr="4BA89D4D" w:rsidR="00F25D24">
          <w:rPr>
            <w:sz w:val="24"/>
            <w:szCs w:val="24"/>
          </w:rPr>
          <w:t>Eventos</w:t>
        </w:r>
      </w:smartTag>
      <w:smartTag w:uri="schemas-houaiss/mini" w:element="verbetes"/>
    </w:p>
    <w:p w:rsidRPr="008D4F8F" w:rsidR="00F25D24" w:rsidP="00F25D24" w:rsidRDefault="00F25D24" w14:paraId="74FB9D15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3483EAA6" w:rsidR="00F25D24">
          <w:rPr>
            <w:rFonts w:cs="Arial"/>
          </w:rPr>
          <w:t>Fluxo</w:t>
        </w:r>
        <w:r w:rsidRPr="3483EAA6" w:rsidR="00F25D24">
          <w:rPr>
            <w:rFonts w:cs="Arial"/>
          </w:rPr>
          <w:t xml:space="preserve"> Básico</w:t>
        </w:r>
      </w:smartTag>
    </w:p>
    <w:p w:rsidR="67FBF408" w:rsidP="3483EAA6" w:rsidRDefault="67FBF408" w14:paraId="2E590D03" w14:textId="3A2BCB23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1.O Gerente Comercial solicita a gestão da Equipe.</w:t>
      </w:r>
    </w:p>
    <w:p w:rsidR="67FBF408" w:rsidP="3483EAA6" w:rsidRDefault="67FBF408" w14:paraId="396CF2F9" w14:textId="4C10EBCE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Sistema exibe a lista de Vendedores e Regiões.</w:t>
      </w:r>
    </w:p>
    <w:p w:rsidR="67FBF408" w:rsidP="3483EAA6" w:rsidRDefault="67FBF408" w14:paraId="0D4D2713" w14:textId="4C9E8840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Gerente seleciona um Vendedor e o associa a uma Equipe.</w:t>
      </w:r>
    </w:p>
    <w:p w:rsidR="67FBF408" w:rsidP="3483EAA6" w:rsidRDefault="67FBF408" w14:paraId="6BDE52E7" w14:textId="0DC9915D">
      <w:pPr>
        <w:spacing w:before="1"/>
        <w:ind w:left="72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4. O Sistema valida as informações e </w:t>
      </w: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registra</w:t>
      </w: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a nova alocação.</w:t>
      </w:r>
    </w:p>
    <w:p w:rsidR="67FBF408" w:rsidP="3483EAA6" w:rsidRDefault="67FBF408" w14:paraId="590DCCA5" w14:textId="21993E5F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5. O Sistema </w:t>
      </w: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cria um novo</w:t>
      </w: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</w:t>
      </w: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registro</w:t>
      </w: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em </w:t>
      </w:r>
      <w:r w:rsidRPr="3483EAA6" w:rsidR="2DDF07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histórico</w:t>
      </w:r>
      <w:r w:rsidRPr="3483EAA6" w:rsidR="67FBF4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do vendedor.</w:t>
      </w:r>
    </w:p>
    <w:p w:rsidRPr="00363BB8" w:rsidR="00F25D24" w:rsidP="00F25D24" w:rsidRDefault="00F25D24" w14:paraId="584334FD" w14:textId="649E9095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3483EAA6" w:rsidR="00F25D24">
        <w:rPr>
          <w:rFonts w:cs="Arial"/>
        </w:rPr>
        <w:t>Fluxo</w:t>
      </w:r>
      <w:r w:rsidRPr="3483EAA6" w:rsidR="00F25D24">
        <w:rPr>
          <w:rFonts w:cs="Arial"/>
        </w:rPr>
        <w:t>s Alternativos</w:t>
      </w:r>
      <w:r w:rsidRPr="3483EAA6" w:rsidR="24BD1612">
        <w:rPr>
          <w:rFonts w:cs="Arial"/>
        </w:rPr>
        <w:t>: Equipe ou região não cadastrada.</w:t>
      </w:r>
    </w:p>
    <w:p w:rsidRPr="00FF28FB" w:rsidR="00F25D24" w:rsidP="3483EAA6" w:rsidRDefault="00F25D24" w14:paraId="61AF6277" w14:textId="6F756610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17B113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3a.1. O Gerente tenta associar um Vendedor a uma Equipe ou Região inexistente.</w:t>
      </w:r>
    </w:p>
    <w:p w:rsidRPr="00FF28FB" w:rsidR="00F25D24" w:rsidP="3483EAA6" w:rsidRDefault="00F25D24" w14:paraId="564FD593" w14:textId="2245EE26">
      <w:pPr>
        <w:spacing w:before="1"/>
        <w:ind w:left="0" w:firstLine="720"/>
        <w:rPr>
          <w:lang w:val="pt-BR"/>
        </w:rPr>
      </w:pPr>
      <w:r w:rsidRPr="3483EAA6" w:rsidR="17B113B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3a.2. O Sistema impede a associação.</w:t>
      </w:r>
      <w:r w:rsidR="00F25D24">
        <w:rPr/>
        <w:t xml:space="preserve">         </w:t>
      </w:r>
    </w:p>
    <w:p w:rsidRPr="00496636" w:rsidR="00F25D24" w:rsidP="00F25D24" w:rsidRDefault="00F25D24" w14:paraId="4FC149A9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F25D24">
        <w:rPr>
          <w:sz w:val="24"/>
          <w:szCs w:val="24"/>
        </w:rPr>
        <w:t xml:space="preserve">Relacionamento </w:t>
      </w:r>
      <w:r w:rsidRPr="4BA89D4D" w:rsidR="00F25D24">
        <w:rPr>
          <w:sz w:val="24"/>
          <w:szCs w:val="24"/>
        </w:rPr>
        <w:t>com</w:t>
      </w:r>
      <w:r w:rsidRPr="4BA89D4D" w:rsidR="00F25D24">
        <w:rPr>
          <w:sz w:val="24"/>
          <w:szCs w:val="24"/>
        </w:rPr>
        <w:t xml:space="preserve"> </w:t>
      </w:r>
      <w:r w:rsidRPr="4BA89D4D" w:rsidR="00F25D24">
        <w:rPr>
          <w:sz w:val="24"/>
          <w:szCs w:val="24"/>
        </w:rPr>
        <w:t>Outros</w:t>
      </w:r>
      <w:r w:rsidRPr="4BA89D4D" w:rsidR="00F25D24">
        <w:rPr>
          <w:sz w:val="24"/>
          <w:szCs w:val="24"/>
        </w:rPr>
        <w:t xml:space="preserve"> </w:t>
      </w:r>
      <w:r w:rsidRPr="4BA89D4D" w:rsidR="00F25D24">
        <w:rPr>
          <w:sz w:val="24"/>
          <w:szCs w:val="24"/>
        </w:rPr>
        <w:t>Casos</w:t>
      </w:r>
      <w:r w:rsidRPr="4BA89D4D" w:rsidR="00F25D24">
        <w:rPr>
          <w:sz w:val="24"/>
          <w:szCs w:val="24"/>
        </w:rPr>
        <w:t xml:space="preserve"> de </w:t>
      </w:r>
      <w:r w:rsidRPr="4BA89D4D" w:rsidR="00F25D24">
        <w:rPr>
          <w:sz w:val="24"/>
          <w:szCs w:val="24"/>
        </w:rPr>
        <w:t>Usos</w:t>
      </w:r>
      <w:smartTag w:uri="schemas-houaiss/mini" w:element="verbetes"/>
      <w:smartTag w:uri="schemas-houaiss/mini" w:element="verbetes"/>
      <w:smartTag w:uri="schemas-houaiss/mini" w:element="verbetes"/>
      <w:smartTag w:uri="schemas-houaiss/mini" w:element="verbetes"/>
    </w:p>
    <w:p w:rsidRPr="007D1DE6" w:rsidR="00F25D24" w:rsidP="00F25D24" w:rsidRDefault="00F25D24" w14:paraId="4533A964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4BA89D4D" w:rsidR="00F25D24">
          <w:rPr>
            <w:rFonts w:cs="Arial"/>
          </w:rPr>
          <w:t>Casos</w:t>
        </w:r>
        <w:r w:rsidRPr="4BA89D4D" w:rsidR="00F25D24">
          <w:rPr>
            <w:rFonts w:cs="Arial"/>
          </w:rPr>
          <w:t xml:space="preserve"> de </w:t>
        </w:r>
        <w:r w:rsidRPr="4BA89D4D" w:rsidR="00F25D24">
          <w:rPr>
            <w:rFonts w:cs="Arial"/>
          </w:rPr>
          <w:t>Uso</w:t>
        </w:r>
        <w:r w:rsidRPr="4BA89D4D" w:rsidR="00F25D24">
          <w:rPr>
            <w:rFonts w:cs="Arial"/>
          </w:rPr>
          <w:t xml:space="preserve"> de </w:t>
        </w:r>
        <w:r w:rsidRPr="4BA89D4D" w:rsidR="00F25D24">
          <w:rPr>
            <w:rFonts w:cs="Arial"/>
          </w:rPr>
          <w:t>Inclusão</w:t>
        </w:r>
      </w:smartTag>
      <w:smartTag w:uri="schemas-houaiss/mini" w:element="verbetes"/>
      <w:smartTag w:uri="schemas-houaiss/acao" w:element="dm"/>
    </w:p>
    <w:p w:rsidR="005546F0" w:rsidP="005546F0" w:rsidRDefault="009F75E7" w14:paraId="69F648BA" w14:textId="64BA49E0">
      <w:pPr>
        <w:pStyle w:val="EstiloinfoblueArialEsquerda095cm"/>
        <w:ind w:left="0" w:firstLine="720"/>
      </w:pPr>
      <w:r w:rsidR="7A4DF281">
        <w:rPr/>
        <w:t>Não possui.</w:t>
      </w:r>
    </w:p>
    <w:p w:rsidRPr="0026771C" w:rsidR="000840E6" w:rsidP="0039635A" w:rsidRDefault="00F25D24" w14:paraId="2850FAE3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Pr="3483EAA6" w:rsidR="00F25D24">
        <w:rPr>
          <w:rFonts w:cs="Arial"/>
        </w:rPr>
        <w:t xml:space="preserve">Casos de </w:t>
      </w:r>
      <w:r w:rsidRPr="3483EAA6" w:rsidR="00F25D24">
        <w:rPr>
          <w:rFonts w:cs="Arial"/>
        </w:rPr>
        <w:t>Uso</w:t>
      </w:r>
      <w:r w:rsidRPr="3483EAA6" w:rsidR="00F25D24">
        <w:rPr>
          <w:rFonts w:cs="Arial"/>
        </w:rPr>
        <w:t xml:space="preserve"> de Extensão</w:t>
      </w:r>
      <w:smartTag w:uri="schemas-houaiss/mini" w:element="verbetes"/>
    </w:p>
    <w:p w:rsidR="2525100F" w:rsidP="3483EAA6" w:rsidRDefault="2525100F" w14:paraId="389BD9FF" w14:textId="10A7371D">
      <w:pPr>
        <w:pStyle w:val="EstiloinfoblueArialEsquerda095cm"/>
        <w:ind w:left="0" w:firstLine="720"/>
        <w:rPr>
          <w:noProof w:val="0"/>
          <w:u w:val="single"/>
          <w:lang w:val="pt-BR"/>
        </w:rPr>
      </w:pPr>
      <w:r w:rsidRPr="3483EAA6" w:rsidR="2525100F">
        <w:rPr>
          <w:noProof w:val="0"/>
          <w:lang w:val="pt-BR"/>
        </w:rPr>
        <w:t xml:space="preserve">CU-001: Realizar </w:t>
      </w:r>
      <w:r w:rsidRPr="3483EAA6" w:rsidR="2525100F">
        <w:rPr>
          <w:noProof w:val="0"/>
          <w:lang w:val="pt-BR"/>
        </w:rPr>
        <w:t>Login.</w:t>
      </w:r>
    </w:p>
    <w:p w:rsidR="2525100F" w:rsidP="3483EAA6" w:rsidRDefault="2525100F" w14:paraId="6059988B" w14:textId="7D31744F">
      <w:pPr>
        <w:pStyle w:val="EstiloinfoblueArialEsquerda095cm"/>
        <w:ind w:left="0" w:firstLine="720"/>
        <w:rPr>
          <w:noProof w:val="0"/>
          <w:u w:val="single"/>
          <w:lang w:val="pt-BR"/>
        </w:rPr>
      </w:pPr>
      <w:r w:rsidRPr="3483EAA6" w:rsidR="2525100F">
        <w:rPr>
          <w:noProof w:val="0"/>
          <w:lang w:val="pt-BR"/>
        </w:rPr>
        <w:t>CU-003: Registrar Pedido</w:t>
      </w:r>
      <w:r w:rsidRPr="3483EAA6" w:rsidR="2525100F">
        <w:rPr>
          <w:noProof w:val="0"/>
          <w:u w:val="single"/>
          <w:lang w:val="pt-BR"/>
        </w:rPr>
        <w:t>.</w:t>
      </w:r>
    </w:p>
    <w:p w:rsidRPr="00C75900" w:rsidR="00F25D24" w:rsidP="00C75900" w:rsidRDefault="00F25D24" w14:paraId="1C4B9DE2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3483EAA6" w:rsidR="00F25D24">
        <w:rPr>
          <w:sz w:val="24"/>
          <w:szCs w:val="24"/>
        </w:rPr>
        <w:t>Requisitos Especiais</w:t>
      </w:r>
    </w:p>
    <w:p w:rsidR="3483EAA6" w:rsidP="3483EAA6" w:rsidRDefault="3483EAA6" w14:paraId="6E3434BC" w14:textId="474184DF">
      <w:pPr>
        <w:pStyle w:val="Normal"/>
        <w:ind w:firstLine="720"/>
      </w:pPr>
      <w:r w:rsidRPr="68885BC4" w:rsidR="2931B45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O sistema deve garantir que cada Vendedor seja vinculado a </w:t>
      </w:r>
      <w:r w:rsidRPr="68885BC4" w:rsidR="2931B45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apenas um Supervisor</w:t>
      </w:r>
      <w:r w:rsidRPr="68885BC4" w:rsidR="2931B45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por vez</w:t>
      </w:r>
    </w:p>
    <w:p w:rsidR="00F25D24" w:rsidP="00F25D24" w:rsidRDefault="00F25D24" w14:paraId="1BF49B67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F25D24">
        <w:rPr>
          <w:sz w:val="24"/>
          <w:szCs w:val="24"/>
        </w:rPr>
        <w:t>Cenários</w:t>
      </w:r>
    </w:p>
    <w:p w:rsidRPr="00CD57F2" w:rsidR="00F25D24" w:rsidP="00F25D24" w:rsidRDefault="00F25D24" w14:paraId="11FA9005" w14:textId="77777777" w14:noSpellErr="1">
      <w:pPr>
        <w:rPr>
          <w:lang w:val="pt-BR"/>
        </w:rPr>
      </w:pPr>
    </w:p>
    <w:tbl>
      <w:tblPr>
        <w:tblW w:w="9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97"/>
        <w:gridCol w:w="3390"/>
        <w:gridCol w:w="2428"/>
        <w:gridCol w:w="2827"/>
      </w:tblGrid>
      <w:tr w:rsidRPr="00D71C58" w:rsidR="00F25D24" w:rsidTr="3483EAA6" w14:paraId="2150A025" w14:textId="77777777">
        <w:trPr>
          <w:trHeight w:val="300"/>
        </w:trPr>
        <w:tc>
          <w:tcPr>
            <w:tcW w:w="497" w:type="dxa"/>
            <w:tcMar/>
          </w:tcPr>
          <w:p w:rsidRPr="00CD4D50" w:rsidR="00F25D24" w:rsidP="4BA89D4D" w:rsidRDefault="00F25D24" w14:paraId="5473BBE0" w14:textId="77777777" w14:noSpellErr="1">
            <w:pPr>
              <w:spacing w:before="60" w:after="60"/>
              <w:jc w:val="both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r w:rsidRPr="4BA89D4D" w:rsidR="00F25D24">
                <w:rPr>
                  <w:b w:val="1"/>
                  <w:bCs w:val="1"/>
                  <w:sz w:val="24"/>
                  <w:szCs w:val="24"/>
                </w:rPr>
                <w:t>ID</w:t>
              </w:r>
            </w:smartTag>
          </w:p>
        </w:tc>
        <w:tc>
          <w:tcPr>
            <w:tcW w:w="3390" w:type="dxa"/>
            <w:tcMar/>
          </w:tcPr>
          <w:p w:rsidRPr="00CD4D50" w:rsidR="00F25D24" w:rsidP="4BA89D4D" w:rsidRDefault="00F25D24" w14:paraId="76FB52B8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4BA89D4D" w:rsidR="00F25D24">
                    <w:rPr>
                      <w:b w:val="1"/>
                      <w:bCs w:val="1"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5255" w:type="dxa"/>
            <w:gridSpan w:val="2"/>
            <w:tcMar/>
          </w:tcPr>
          <w:p w:rsidRPr="00CD4D50" w:rsidR="00F25D24" w:rsidP="4BA89D4D" w:rsidRDefault="00F25D24" w14:paraId="22A14E96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  <w:lang w:val="pt-BR"/>
              </w:rPr>
            </w:pPr>
            <w:smartTag w:uri="schemas-houaiss/mini" w:element="verbetes">
              <w:r w:rsidRPr="4BA89D4D" w:rsidR="00F25D24">
                <w:rPr>
                  <w:b w:val="1"/>
                  <w:bCs w:val="1"/>
                  <w:sz w:val="24"/>
                  <w:szCs w:val="24"/>
                </w:rPr>
                <w:t>Possíveis</w:t>
              </w:r>
              <w:r w:rsidRPr="4BA89D4D" w:rsidR="00F25D24">
                <w:rPr>
                  <w:b w:val="1"/>
                  <w:bCs w:val="1"/>
                  <w:sz w:val="24"/>
                  <w:szCs w:val="24"/>
                </w:rPr>
                <w:t xml:space="preserve"> </w:t>
              </w:r>
              <w:r w:rsidRPr="4BA89D4D" w:rsidR="00F25D24">
                <w:rPr>
                  <w:b w:val="1"/>
                  <w:bCs w:val="1"/>
                  <w:sz w:val="24"/>
                  <w:szCs w:val="24"/>
                </w:rPr>
                <w:t>caminhos</w:t>
              </w:r>
              <w:r w:rsidRPr="4BA89D4D" w:rsidR="00F25D24">
                <w:rPr>
                  <w:b w:val="1"/>
                  <w:bCs w:val="1"/>
                  <w:sz w:val="24"/>
                  <w:szCs w:val="24"/>
                </w:rPr>
                <w:t xml:space="preserve"> do </w:t>
              </w:r>
              <w:r w:rsidRPr="4BA89D4D" w:rsidR="00F25D24">
                <w:rPr>
                  <w:b w:val="1"/>
                  <w:bCs w:val="1"/>
                  <w:sz w:val="24"/>
                  <w:szCs w:val="24"/>
                </w:rPr>
                <w:t>caso</w:t>
              </w:r>
              <w:r w:rsidRPr="4BA89D4D" w:rsidR="00F25D24">
                <w:rPr>
                  <w:b w:val="1"/>
                  <w:bCs w:val="1"/>
                  <w:sz w:val="24"/>
                  <w:szCs w:val="24"/>
                </w:rPr>
                <w:t xml:space="preserve"> de </w:t>
              </w:r>
              <w:r w:rsidRPr="4BA89D4D" w:rsidR="00F25D24">
                <w:rPr>
                  <w:b w:val="1"/>
                  <w:bCs w:val="1"/>
                  <w:sz w:val="24"/>
                  <w:szCs w:val="24"/>
                </w:rPr>
                <w:t>uso</w:t>
              </w:r>
            </w:smartTag>
            <w:smartTag w:uri="schemas-houaiss/mini" w:element="verbetes"/>
            <w:smartTag w:uri="schemas-houaiss/mini" w:element="verbetes"/>
            <w:smartTag w:uri="schemas-houaiss/mini" w:element="verbetes"/>
          </w:p>
        </w:tc>
      </w:tr>
      <w:tr w:rsidRPr="00CD4D50" w:rsidR="00F25D24" w:rsidTr="3483EAA6" w14:paraId="4E3BA58A" w14:textId="77777777">
        <w:trPr>
          <w:trHeight w:val="300"/>
        </w:trPr>
        <w:tc>
          <w:tcPr>
            <w:tcW w:w="497" w:type="dxa"/>
            <w:tcMar/>
          </w:tcPr>
          <w:p w:rsidRPr="00E60B6C" w:rsidR="00F25D24" w:rsidP="001136F8" w:rsidRDefault="00F25D24" w14:paraId="2D1C6224" w14:textId="77777777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390" w:type="dxa"/>
            <w:tcMar/>
          </w:tcPr>
          <w:p w:rsidRPr="0026771C" w:rsidR="00F25D24" w:rsidP="3483EAA6" w:rsidRDefault="00D31D4C" w14:paraId="34EDC97C" w14:textId="2C70442F">
            <w:pPr>
              <w:pStyle w:val="Normal"/>
              <w:tabs>
                <w:tab w:val="left" w:pos="0"/>
              </w:tabs>
              <w:spacing w:before="60" w:after="60"/>
              <w:jc w:val="both"/>
            </w:pPr>
            <w:r w:rsidRPr="3483EAA6" w:rsidR="3A1702B9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Criação de Nova Equipe</w:t>
            </w:r>
          </w:p>
        </w:tc>
        <w:tc>
          <w:tcPr>
            <w:tcW w:w="2428" w:type="dxa"/>
            <w:tcMar/>
          </w:tcPr>
          <w:p w:rsidRPr="00E60B6C" w:rsidR="00F25D24" w:rsidP="001136F8" w:rsidRDefault="00F25D24" w14:paraId="21575BB0" w14:textId="77777777">
            <w:pPr>
              <w:tabs>
                <w:tab w:val="left" w:pos="0"/>
              </w:tabs>
              <w:spacing w:before="60" w:after="60"/>
              <w:jc w:val="both"/>
            </w:pPr>
            <w:smartTag w:uri="schemas-houaiss/mini" w:element="verbetes">
              <w:r w:rsidR="00F25D24">
                <w:rPr/>
                <w:t>Fluxo</w:t>
              </w:r>
              <w:r w:rsidR="00F25D24">
                <w:rPr/>
                <w:t xml:space="preserve"> </w:t>
              </w:r>
              <w:r w:rsidR="00F25D24">
                <w:rPr/>
                <w:t>Básico</w:t>
              </w:r>
            </w:smartTag>
            <w:smartTag w:uri="schemas-houaiss/mini" w:element="verbetes"/>
          </w:p>
        </w:tc>
        <w:tc>
          <w:tcPr>
            <w:tcW w:w="2827" w:type="dxa"/>
            <w:tcMar/>
          </w:tcPr>
          <w:p w:rsidRPr="00E60B6C" w:rsidR="00F25D24" w:rsidP="001136F8" w:rsidRDefault="00F25D24" w14:paraId="2F6526E9" w14:textId="77777777" w14:noSpellErr="1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Pr="00CD4D50" w:rsidR="00F25D24" w:rsidTr="3483EAA6" w14:paraId="17C12D42" w14:textId="77777777">
        <w:trPr>
          <w:trHeight w:val="300"/>
        </w:trPr>
        <w:tc>
          <w:tcPr>
            <w:tcW w:w="497" w:type="dxa"/>
            <w:tcMar/>
          </w:tcPr>
          <w:p w:rsidRPr="00E60B6C" w:rsidR="00F25D24" w:rsidP="001136F8" w:rsidRDefault="00F25D24" w14:paraId="614A83D6" w14:textId="77777777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C2</w:t>
            </w:r>
          </w:p>
        </w:tc>
        <w:tc>
          <w:tcPr>
            <w:tcW w:w="3390" w:type="dxa"/>
            <w:tcMar/>
          </w:tcPr>
          <w:p w:rsidRPr="00E60B6C" w:rsidR="00F25D24" w:rsidP="00D002C5" w:rsidRDefault="00D002C5" w14:paraId="02B08761" w14:textId="7D4FC623">
            <w:pPr>
              <w:tabs>
                <w:tab w:val="left" w:pos="0"/>
              </w:tabs>
              <w:spacing w:before="60" w:after="60"/>
              <w:jc w:val="both"/>
              <w:rPr>
                <w:lang w:val="pt-BR"/>
              </w:rPr>
            </w:pPr>
            <w:r w:rsidR="08F3AF24">
              <w:rPr/>
              <w:t>Equipe ou Região não cadastrada</w:t>
            </w:r>
          </w:p>
        </w:tc>
        <w:tc>
          <w:tcPr>
            <w:tcW w:w="2428" w:type="dxa"/>
            <w:tcMar/>
          </w:tcPr>
          <w:p w:rsidRPr="00E60B6C" w:rsidR="00F25D24" w:rsidP="3483EAA6" w:rsidRDefault="00E470BB" w14:paraId="49465786" w14:textId="26CD4829">
            <w:pPr>
              <w:pStyle w:val="Normal"/>
              <w:suppressLineNumbers w:val="0"/>
              <w:tabs>
                <w:tab w:val="left" w:leader="none" w:pos="0"/>
              </w:tabs>
              <w:bidi w:val="0"/>
              <w:spacing w:before="60" w:beforeAutospacing="off" w:after="60" w:afterAutospacing="off" w:line="240" w:lineRule="atLeast"/>
              <w:ind w:left="0" w:right="0"/>
              <w:jc w:val="both"/>
            </w:pPr>
            <w:smartTag w:uri="schemas-houaiss/mini" w:element="verbetes">
              <w:r w:rsidR="08F3AF24">
                <w:rPr/>
                <w:t>Fluxo Básico</w:t>
              </w:r>
            </w:smartTag>
            <w:smartTag w:uri="schemas-houaiss/mini" w:element="verbetes"/>
          </w:p>
        </w:tc>
        <w:tc>
          <w:tcPr>
            <w:tcW w:w="2827" w:type="dxa"/>
            <w:tcMar/>
          </w:tcPr>
          <w:p w:rsidRPr="00E60B6C" w:rsidR="00F25D24" w:rsidP="001136F8" w:rsidRDefault="00F25D24" w14:paraId="2A988DDE" w14:textId="60AAF0BA">
            <w:pPr>
              <w:tabs>
                <w:tab w:val="left" w:pos="0"/>
              </w:tabs>
              <w:spacing w:before="60" w:after="60"/>
              <w:jc w:val="both"/>
            </w:pPr>
            <w:r w:rsidR="08F3AF24">
              <w:rPr/>
              <w:t>Fluxo alternativo 1</w:t>
            </w:r>
          </w:p>
        </w:tc>
      </w:tr>
    </w:tbl>
    <w:p w:rsidR="00F25D24" w:rsidP="00F25D24" w:rsidRDefault="00F25D24" w14:paraId="68F1FB64" w14:textId="77777777" w14:noSpellErr="1">
      <w:pPr>
        <w:pStyle w:val="EstiloinfoblueArialEsquerda095cm"/>
        <w:ind w:left="0"/>
      </w:pPr>
    </w:p>
    <w:p w:rsidRPr="00BF5AE6" w:rsidR="001D12AE" w:rsidP="001D12AE" w:rsidRDefault="001D12AE" w14:paraId="1B45C950" w14:textId="17E6C7D8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1D12AE">
        <w:rPr>
          <w:sz w:val="24"/>
          <w:szCs w:val="24"/>
        </w:rPr>
        <w:t>Caso de Uso 005</w:t>
      </w:r>
    </w:p>
    <w:p w:rsidR="001D12AE" w:rsidP="001D12AE" w:rsidRDefault="001D12AE" w14:paraId="5F48D070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1D12AE">
        <w:rPr/>
        <w:t>Nome</w:t>
      </w:r>
    </w:p>
    <w:p w:rsidR="19FCC87B" w:rsidP="3483EAA6" w:rsidRDefault="19FCC87B" w14:paraId="5018C5E2" w14:textId="27640C7B">
      <w:pPr>
        <w:pStyle w:val="Corpodetexto"/>
        <w:suppressLineNumbers w:val="0"/>
        <w:bidi w:val="0"/>
        <w:rPr>
          <w:noProof w:val="0"/>
          <w:lang w:val="pt-BR"/>
        </w:rPr>
      </w:pPr>
      <w:r w:rsidR="19FCC87B">
        <w:rPr/>
        <w:t xml:space="preserve">CU-005: </w:t>
      </w:r>
      <w:r w:rsidRPr="3483EAA6" w:rsidR="19FCC87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pt-BR"/>
        </w:rPr>
        <w:t>Consultar disponibilidade.</w:t>
      </w:r>
    </w:p>
    <w:p w:rsidR="001D12AE" w:rsidP="001D12AE" w:rsidRDefault="001D12AE" w14:paraId="1CA676FA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smartTag w:uri="schemas-houaiss/mini" w:element="verbetes">
        <w:r w:rsidR="001D12AE">
          <w:rPr/>
          <w:t>Descrição</w:t>
        </w:r>
      </w:smartTag>
    </w:p>
    <w:p w:rsidR="197C07C1" w:rsidP="3483EAA6" w:rsidRDefault="197C07C1" w14:paraId="28EF6A66" w14:textId="19468CCF">
      <w:pPr>
        <w:spacing w:before="120"/>
        <w:ind w:firstLine="720"/>
      </w:pPr>
      <w:r w:rsidR="197C07C1">
        <w:rPr/>
        <w:t>Permitir em tempo real que seja verificado a quantidade de produto disponível para venda.</w:t>
      </w:r>
    </w:p>
    <w:p w:rsidR="001D12AE" w:rsidP="001D12AE" w:rsidRDefault="001D12AE" w14:paraId="5D890FD4" w14:textId="18D6CE4C" w14:noSpellErr="1">
      <w:pPr>
        <w:pStyle w:val="Ttulo2"/>
        <w:numPr>
          <w:ilvl w:val="0"/>
          <w:numId w:val="0"/>
        </w:numPr>
        <w:rPr>
          <w:lang w:val="pt-BR"/>
        </w:rPr>
      </w:pPr>
      <w:r w:rsidR="001D12AE">
        <w:rPr/>
        <w:t>Atores Envolvidos</w:t>
      </w:r>
    </w:p>
    <w:p w:rsidR="3476F3AC" w:rsidP="3483EAA6" w:rsidRDefault="3476F3AC" w14:paraId="2BB76054" w14:textId="747FA2EF">
      <w:pPr>
        <w:pStyle w:val="InfoBlue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left"/>
      </w:pPr>
      <w:r w:rsidR="3476F3AC">
        <w:rPr/>
        <w:t>Vendedor</w:t>
      </w:r>
      <w:r w:rsidR="3BFDEFCC">
        <w:rPr/>
        <w:t>.</w:t>
      </w:r>
    </w:p>
    <w:p w:rsidR="001D12AE" w:rsidP="001D12AE" w:rsidRDefault="001D12AE" w14:paraId="70385A2B" w14:textId="1A291796" w14:noSpellErr="1">
      <w:pPr>
        <w:pStyle w:val="Ttulo2"/>
        <w:numPr>
          <w:ilvl w:val="0"/>
          <w:numId w:val="0"/>
        </w:numPr>
        <w:rPr>
          <w:lang w:val="pt-BR"/>
        </w:rPr>
      </w:pPr>
      <w:r w:rsidR="001D12AE">
        <w:rPr/>
        <w:t>Protótipo</w:t>
      </w:r>
    </w:p>
    <w:p w:rsidR="5EA7938F" w:rsidP="3483EAA6" w:rsidRDefault="5EA7938F" w14:paraId="32FC7FB8" w14:textId="32DC30B7">
      <w:pPr>
        <w:pStyle w:val="Corpodetexto"/>
        <w:ind w:left="0"/>
        <w:rPr>
          <w:lang w:val="pt-BR"/>
        </w:rPr>
      </w:pPr>
      <w:r w:rsidR="5EA7938F">
        <w:drawing>
          <wp:inline wp14:editId="2EF3B81E" wp14:anchorId="4336F629">
            <wp:extent cx="5724525" cy="2895600"/>
            <wp:effectExtent l="0" t="0" r="0" b="0"/>
            <wp:docPr id="1502574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574757" name=""/>
                    <pic:cNvPicPr/>
                  </pic:nvPicPr>
                  <pic:blipFill>
                    <a:blip xmlns:r="http://schemas.openxmlformats.org/officeDocument/2006/relationships" r:embed="rId15854633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E4830" w:rsidR="007E4830" w:rsidP="007E4830" w:rsidRDefault="001D12AE" w14:paraId="07D71D6B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1D12AE">
        <w:rPr/>
        <w:t>Pré-condições</w:t>
      </w:r>
    </w:p>
    <w:p w:rsidRPr="00AE571A" w:rsidR="00AE571A" w:rsidP="3483EAA6" w:rsidRDefault="00AE571A" w14:paraId="62905049" w14:textId="378FD99C">
      <w:pPr>
        <w:pStyle w:val="Corpodetexto"/>
        <w:spacing w:before="1"/>
        <w:ind w:left="0"/>
        <w:rPr>
          <w:noProof w:val="0"/>
          <w:lang w:val="pt-BR"/>
        </w:rPr>
      </w:pPr>
      <w:r w:rsidR="00AE571A">
        <w:rPr/>
        <w:t xml:space="preserve">          </w:t>
      </w:r>
      <w:r>
        <w:tab/>
      </w:r>
      <w:r w:rsidR="00AE571A">
        <w:rPr/>
        <w:t xml:space="preserve"> </w:t>
      </w:r>
      <w:r w:rsidRPr="3483EAA6" w:rsidR="1AE52B9B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Estoque deve estar atualizado.</w:t>
      </w:r>
    </w:p>
    <w:p w:rsidR="001D12AE" w:rsidP="001D12AE" w:rsidRDefault="001D12AE" w14:paraId="5564E61F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="001D12AE">
        <w:rPr/>
        <w:t>Pós-condição</w:t>
      </w:r>
    </w:p>
    <w:p w:rsidR="185D868C" w:rsidP="3483EAA6" w:rsidRDefault="185D868C" w14:paraId="0A827979" w14:textId="27B40E6B">
      <w:pPr>
        <w:pStyle w:val="Corpodetexto"/>
        <w:ind w:left="0" w:firstLine="720"/>
        <w:rPr>
          <w:noProof w:val="0"/>
          <w:sz w:val="20"/>
          <w:szCs w:val="20"/>
          <w:u w:val="single"/>
          <w:lang w:val="pt-BR"/>
        </w:rPr>
      </w:pPr>
      <w:r w:rsidRPr="3483EAA6" w:rsidR="185D868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O sistema retorna </w:t>
      </w:r>
      <w:r w:rsidRPr="3483EAA6" w:rsidR="185D868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a</w:t>
      </w:r>
      <w:r w:rsidRPr="3483EAA6" w:rsidR="185D868C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quantidade disponível para venda e não se altera quantidade do estoque na consulta.</w:t>
      </w:r>
    </w:p>
    <w:p w:rsidRPr="0031219B" w:rsidR="001D12AE" w:rsidP="001D12AE" w:rsidRDefault="001D12AE" w14:paraId="2F0CDBF2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1D12AE">
        <w:rPr>
          <w:sz w:val="24"/>
          <w:szCs w:val="24"/>
        </w:rPr>
        <w:t xml:space="preserve">Fluxos de </w:t>
      </w:r>
      <w:r w:rsidRPr="4BA89D4D" w:rsidR="001D12AE">
        <w:rPr>
          <w:sz w:val="24"/>
          <w:szCs w:val="24"/>
        </w:rPr>
        <w:t>Eventos</w:t>
      </w:r>
      <w:smartTag w:uri="schemas-houaiss/mini" w:element="verbetes"/>
    </w:p>
    <w:p w:rsidRPr="008D4F8F" w:rsidR="001D12AE" w:rsidP="001D12AE" w:rsidRDefault="001D12AE" w14:paraId="1B5E8F3C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3483EAA6" w:rsidR="001D12AE">
          <w:rPr>
            <w:rFonts w:cs="Arial"/>
          </w:rPr>
          <w:t>Fluxo</w:t>
        </w:r>
        <w:r w:rsidRPr="3483EAA6" w:rsidR="001D12AE">
          <w:rPr>
            <w:rFonts w:cs="Arial"/>
          </w:rPr>
          <w:t xml:space="preserve"> Básico</w:t>
        </w:r>
      </w:smartTag>
    </w:p>
    <w:p w:rsidR="001D12AE" w:rsidP="3483EAA6" w:rsidRDefault="001D12AE" w14:paraId="30910AA3" w14:textId="4B20FA06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1. O Vendedor </w:t>
      </w:r>
      <w:r w:rsidRPr="3483EAA6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acessa</w:t>
      </w:r>
      <w:r w:rsidRPr="3483EAA6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a funcionalidade de Consulta de Disponibilidade.</w:t>
      </w:r>
    </w:p>
    <w:p w:rsidR="001D12AE" w:rsidP="3483EAA6" w:rsidRDefault="001D12AE" w14:paraId="6A5E8F19" w14:textId="7A68E567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Vendedor insere o código do Produto.</w:t>
      </w:r>
    </w:p>
    <w:p w:rsidR="001D12AE" w:rsidP="3483EAA6" w:rsidRDefault="001D12AE" w14:paraId="4DBAEB88" w14:textId="5FFE1712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3. O Sistema consulta o Estoque Físico Atual e diz </w:t>
      </w:r>
      <w:r w:rsidRPr="3483EAA6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as quantidade</w:t>
      </w:r>
      <w:r w:rsidRPr="3483EAA6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.</w:t>
      </w:r>
    </w:p>
    <w:p w:rsidR="001D12AE" w:rsidP="3483EAA6" w:rsidRDefault="001D12AE" w14:paraId="15A9ACBE" w14:textId="6CF42509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68885BC4" w:rsidR="2D90E8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O Vendedor utiliza a informação para cotar o pedido.</w:t>
      </w:r>
    </w:p>
    <w:p w:rsidR="68885BC4" w:rsidP="68885BC4" w:rsidRDefault="68885BC4" w14:paraId="08FBD004" w14:textId="3018363A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w:rsidR="68885BC4" w:rsidP="68885BC4" w:rsidRDefault="68885BC4" w14:paraId="7FD69A47" w14:textId="500475E0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</w:pPr>
    </w:p>
    <w:p w:rsidRPr="00363BB8" w:rsidR="001D12AE" w:rsidP="001D12AE" w:rsidRDefault="001D12AE" w14:paraId="2954B47D" w14:textId="655A8E09">
      <w:pPr>
        <w:pStyle w:val="Ttulo2"/>
        <w:numPr>
          <w:ilvl w:val="0"/>
          <w:numId w:val="0"/>
        </w:numPr>
        <w:rPr>
          <w:rFonts w:cs="Arial"/>
          <w:lang w:val="pt-BR"/>
        </w:rPr>
      </w:pPr>
      <w:r w:rsidRPr="68885BC4" w:rsidR="001D12AE">
        <w:rPr>
          <w:rFonts w:cs="Arial"/>
        </w:rPr>
        <w:t>Fluxo</w:t>
      </w:r>
      <w:r w:rsidRPr="68885BC4" w:rsidR="001D12AE">
        <w:rPr>
          <w:rFonts w:cs="Arial"/>
        </w:rPr>
        <w:t>s Alternativos</w:t>
      </w:r>
      <w:r w:rsidRPr="68885BC4" w:rsidR="214FA93C">
        <w:rPr>
          <w:rFonts w:cs="Arial"/>
        </w:rPr>
        <w:t>: Produto não cadastrado</w:t>
      </w:r>
      <w:r w:rsidRPr="68885BC4" w:rsidR="0FED1383">
        <w:rPr>
          <w:rFonts w:cs="Arial"/>
        </w:rPr>
        <w:t>.</w:t>
      </w:r>
    </w:p>
    <w:p w:rsidRPr="00FF28FB" w:rsidR="001D12AE" w:rsidP="3483EAA6" w:rsidRDefault="001D12AE" w14:paraId="614E42F0" w14:textId="359516CA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148DA2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2a.1. O Vendedor insere um código de Produto inexistente no cadastro.</w:t>
      </w:r>
    </w:p>
    <w:p w:rsidRPr="00FF28FB" w:rsidR="001D12AE" w:rsidP="3483EAA6" w:rsidRDefault="001D12AE" w14:paraId="319CF37B" w14:textId="70B2C4B3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148DA20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2a.2. O Sistema exibe a mensagem de erro: "Produto não encontrado.”</w:t>
      </w:r>
      <w:r w:rsidRPr="00FF28FB" w:rsidR="001D12AE">
        <w:rPr/>
        <w:t xml:space="preserve">       </w:t>
      </w:r>
    </w:p>
    <w:p w:rsidRPr="00496636" w:rsidR="001D12AE" w:rsidP="001D12AE" w:rsidRDefault="001D12AE" w14:paraId="6D3587E1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4BA89D4D" w:rsidR="001D12AE">
        <w:rPr>
          <w:sz w:val="24"/>
          <w:szCs w:val="24"/>
        </w:rPr>
        <w:t xml:space="preserve">Relacionamento </w:t>
      </w:r>
      <w:r w:rsidRPr="4BA89D4D" w:rsidR="001D12AE">
        <w:rPr>
          <w:sz w:val="24"/>
          <w:szCs w:val="24"/>
        </w:rPr>
        <w:t>com</w:t>
      </w:r>
      <w:r w:rsidRPr="4BA89D4D" w:rsidR="001D12AE">
        <w:rPr>
          <w:sz w:val="24"/>
          <w:szCs w:val="24"/>
        </w:rPr>
        <w:t xml:space="preserve"> </w:t>
      </w:r>
      <w:r w:rsidRPr="4BA89D4D" w:rsidR="001D12AE">
        <w:rPr>
          <w:sz w:val="24"/>
          <w:szCs w:val="24"/>
        </w:rPr>
        <w:t>Outros</w:t>
      </w:r>
      <w:r w:rsidRPr="4BA89D4D" w:rsidR="001D12AE">
        <w:rPr>
          <w:sz w:val="24"/>
          <w:szCs w:val="24"/>
        </w:rPr>
        <w:t xml:space="preserve"> </w:t>
      </w:r>
      <w:r w:rsidRPr="4BA89D4D" w:rsidR="001D12AE">
        <w:rPr>
          <w:sz w:val="24"/>
          <w:szCs w:val="24"/>
        </w:rPr>
        <w:t>Casos</w:t>
      </w:r>
      <w:r w:rsidRPr="4BA89D4D" w:rsidR="001D12AE">
        <w:rPr>
          <w:sz w:val="24"/>
          <w:szCs w:val="24"/>
        </w:rPr>
        <w:t xml:space="preserve"> de </w:t>
      </w:r>
      <w:r w:rsidRPr="4BA89D4D" w:rsidR="001D12AE">
        <w:rPr>
          <w:sz w:val="24"/>
          <w:szCs w:val="24"/>
        </w:rPr>
        <w:t>Usos</w:t>
      </w:r>
      <w:smartTag w:uri="schemas-houaiss/mini" w:element="verbetes"/>
      <w:smartTag w:uri="schemas-houaiss/mini" w:element="verbetes"/>
      <w:smartTag w:uri="schemas-houaiss/mini" w:element="verbetes"/>
      <w:smartTag w:uri="schemas-houaiss/mini" w:element="verbetes"/>
    </w:p>
    <w:p w:rsidRPr="007D1DE6" w:rsidR="001D12AE" w:rsidP="001D12AE" w:rsidRDefault="001D12AE" w14:paraId="39AAA68B" w14:textId="77777777" w14:noSpellErr="1">
      <w:pPr>
        <w:pStyle w:val="Ttulo2"/>
        <w:numPr>
          <w:ilvl w:val="0"/>
          <w:numId w:val="0"/>
        </w:numPr>
        <w:rPr>
          <w:rFonts w:cs="Arial"/>
          <w:lang w:val="pt-BR"/>
        </w:rPr>
      </w:pPr>
      <w:smartTag w:uri="schemas-houaiss/mini" w:element="verbetes">
        <w:r w:rsidRPr="3483EAA6" w:rsidR="001D12AE">
          <w:rPr>
            <w:rFonts w:cs="Arial"/>
          </w:rPr>
          <w:t>Casos</w:t>
        </w:r>
        <w:r w:rsidRPr="3483EAA6" w:rsidR="001D12AE">
          <w:rPr>
            <w:rFonts w:cs="Arial"/>
          </w:rPr>
          <w:t xml:space="preserve"> de </w:t>
        </w:r>
        <w:r w:rsidRPr="3483EAA6" w:rsidR="001D12AE">
          <w:rPr>
            <w:rFonts w:cs="Arial"/>
          </w:rPr>
          <w:t>Uso</w:t>
        </w:r>
        <w:r w:rsidRPr="3483EAA6" w:rsidR="001D12AE">
          <w:rPr>
            <w:rFonts w:cs="Arial"/>
          </w:rPr>
          <w:t xml:space="preserve"> de </w:t>
        </w:r>
        <w:r w:rsidRPr="3483EAA6" w:rsidR="001D12AE">
          <w:rPr>
            <w:rFonts w:cs="Arial"/>
          </w:rPr>
          <w:t>Inclusão</w:t>
        </w:r>
      </w:smartTag>
      <w:smartTag w:uri="schemas-houaiss/mini" w:element="verbetes"/>
      <w:smartTag w:uri="schemas-houaiss/acao" w:element="dm"/>
    </w:p>
    <w:p w:rsidR="50C111CE" w:rsidP="3483EAA6" w:rsidRDefault="50C111CE" w14:paraId="35E889B6" w14:textId="5090EBAE">
      <w:pPr>
        <w:pStyle w:val="EstiloinfoblueArialEsquerda095cm"/>
        <w:suppressLineNumbers w:val="0"/>
        <w:bidi w:val="0"/>
        <w:spacing w:before="0" w:beforeAutospacing="off" w:after="120" w:afterAutospacing="off" w:line="240" w:lineRule="atLeast"/>
        <w:ind w:left="0" w:right="0" w:firstLine="720"/>
        <w:jc w:val="both"/>
      </w:pPr>
      <w:r w:rsidR="50C111CE">
        <w:rPr/>
        <w:t>Não possui.</w:t>
      </w:r>
    </w:p>
    <w:p w:rsidRPr="0026771C" w:rsidR="001D12AE" w:rsidP="001D12AE" w:rsidRDefault="001D12AE" w14:paraId="1363C48A" w14:textId="77777777" w14:noSpellErr="1">
      <w:pPr>
        <w:pStyle w:val="Ttulo2"/>
        <w:numPr>
          <w:ilvl w:val="0"/>
          <w:numId w:val="0"/>
        </w:numPr>
        <w:rPr>
          <w:lang w:val="pt-BR"/>
        </w:rPr>
      </w:pPr>
      <w:r w:rsidRPr="3483EAA6" w:rsidR="001D12AE">
        <w:rPr>
          <w:rFonts w:cs="Arial"/>
        </w:rPr>
        <w:t xml:space="preserve">Casos de </w:t>
      </w:r>
      <w:r w:rsidRPr="3483EAA6" w:rsidR="001D12AE">
        <w:rPr>
          <w:rFonts w:cs="Arial"/>
        </w:rPr>
        <w:t>Uso</w:t>
      </w:r>
      <w:r w:rsidRPr="3483EAA6" w:rsidR="001D12AE">
        <w:rPr>
          <w:rFonts w:cs="Arial"/>
        </w:rPr>
        <w:t xml:space="preserve"> de Extensão</w:t>
      </w:r>
      <w:smartTag w:uri="schemas-houaiss/mini" w:element="verbetes"/>
    </w:p>
    <w:p w:rsidR="309F29F0" w:rsidP="3483EAA6" w:rsidRDefault="309F29F0" w14:paraId="25C7D58F" w14:textId="69949CF9">
      <w:pPr>
        <w:pStyle w:val="EstiloinfoblueArialEsquerda095cm"/>
        <w:ind w:left="0" w:firstLine="720"/>
      </w:pPr>
      <w:r w:rsidRPr="3483EAA6" w:rsidR="309F29F0">
        <w:rPr>
          <w:noProof w:val="0"/>
          <w:lang w:val="pt-BR"/>
        </w:rPr>
        <w:t>CU-003: Registrar Pedido com Preço Promocional.</w:t>
      </w:r>
    </w:p>
    <w:p w:rsidRPr="00496636" w:rsidR="001D12AE" w:rsidP="001D12AE" w:rsidRDefault="001D12AE" w14:paraId="07AD939B" w14:textId="77777777" w14:noSpellErr="1">
      <w:pPr>
        <w:pStyle w:val="Ttulo1"/>
        <w:numPr>
          <w:ilvl w:val="0"/>
          <w:numId w:val="0"/>
        </w:numPr>
        <w:rPr>
          <w:sz w:val="24"/>
          <w:szCs w:val="24"/>
          <w:lang w:val="pt-BR"/>
        </w:rPr>
      </w:pPr>
      <w:r w:rsidRPr="3483EAA6" w:rsidR="001D12AE">
        <w:rPr>
          <w:sz w:val="24"/>
          <w:szCs w:val="24"/>
        </w:rPr>
        <w:t xml:space="preserve">Requisitos </w:t>
      </w:r>
      <w:r w:rsidRPr="3483EAA6" w:rsidR="001D12AE">
        <w:rPr>
          <w:sz w:val="24"/>
          <w:szCs w:val="24"/>
        </w:rPr>
        <w:t>Especiais</w:t>
      </w:r>
      <w:smartTag w:uri="schemas-houaiss/mini" w:element="verbetes"/>
    </w:p>
    <w:p w:rsidR="40274120" w:rsidP="3483EAA6" w:rsidRDefault="40274120" w14:paraId="5AB46637" w14:textId="407B11EE">
      <w:pPr>
        <w:pStyle w:val="Normal"/>
      </w:pPr>
      <w:r w:rsidR="40274120">
        <w:rPr/>
        <w:t>O sistema deve fornecer as informações em menos de 1 segundo</w:t>
      </w:r>
      <w:r w:rsidR="37360639">
        <w:rPr/>
        <w:t>.</w:t>
      </w:r>
    </w:p>
    <w:p w:rsidRPr="00CD57F2" w:rsidR="001D12AE" w:rsidP="00CE68CD" w:rsidRDefault="001D12AE" w14:paraId="29045C94" w14:textId="77777777" w14:noSpellErr="1">
      <w:pPr>
        <w:pStyle w:val="Ttulo1"/>
        <w:numPr>
          <w:ilvl w:val="0"/>
          <w:numId w:val="0"/>
        </w:numPr>
        <w:rPr>
          <w:lang w:val="pt-BR"/>
        </w:rPr>
      </w:pPr>
      <w:r w:rsidRPr="4BA89D4D" w:rsidR="001D12AE">
        <w:rPr>
          <w:sz w:val="24"/>
          <w:szCs w:val="24"/>
        </w:rPr>
        <w:t>Cenários</w:t>
      </w:r>
    </w:p>
    <w:tbl>
      <w:tblPr>
        <w:tblW w:w="9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97"/>
        <w:gridCol w:w="3722"/>
        <w:gridCol w:w="2835"/>
        <w:gridCol w:w="2079"/>
      </w:tblGrid>
      <w:tr w:rsidRPr="00D71C58" w:rsidR="001D12AE" w:rsidTr="3483EAA6" w14:paraId="61F1E42B" w14:textId="77777777">
        <w:trPr>
          <w:trHeight w:val="300"/>
        </w:trPr>
        <w:tc>
          <w:tcPr>
            <w:tcW w:w="497" w:type="dxa"/>
            <w:tcMar/>
          </w:tcPr>
          <w:p w:rsidRPr="00CD4D50" w:rsidR="001D12AE" w:rsidP="4BA89D4D" w:rsidRDefault="001D12AE" w14:paraId="2760673E" w14:textId="77777777" w14:noSpellErr="1">
            <w:pPr>
              <w:spacing w:before="60" w:after="60"/>
              <w:jc w:val="both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r w:rsidRPr="4BA89D4D" w:rsidR="001D12AE">
                <w:rPr>
                  <w:b w:val="1"/>
                  <w:bCs w:val="1"/>
                  <w:sz w:val="24"/>
                  <w:szCs w:val="24"/>
                </w:rPr>
                <w:t>ID</w:t>
              </w:r>
            </w:smartTag>
          </w:p>
        </w:tc>
        <w:tc>
          <w:tcPr>
            <w:tcW w:w="3722" w:type="dxa"/>
            <w:tcMar/>
          </w:tcPr>
          <w:p w:rsidRPr="00CD4D50" w:rsidR="001D12AE" w:rsidP="4BA89D4D" w:rsidRDefault="001D12AE" w14:paraId="38658852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</w:rPr>
            </w:pPr>
            <w:smartTag w:uri="schemas-houaiss/mini" w:element="verbetes">
              <w:smartTag w:uri="urn:schemas-microsoft-com:office:smarttags" w:element="City">
                <w:smartTag w:uri="urn:schemas-microsoft-com:office:smarttags" w:element="place">
                  <w:r w:rsidRPr="4BA89D4D" w:rsidR="001D12AE">
                    <w:rPr>
                      <w:b w:val="1"/>
                      <w:bCs w:val="1"/>
                      <w:sz w:val="24"/>
                      <w:szCs w:val="24"/>
                    </w:rPr>
                    <w:t>Nome</w:t>
                  </w:r>
                </w:smartTag>
              </w:smartTag>
            </w:smartTag>
          </w:p>
        </w:tc>
        <w:tc>
          <w:tcPr>
            <w:tcW w:w="4914" w:type="dxa"/>
            <w:gridSpan w:val="2"/>
            <w:tcMar/>
          </w:tcPr>
          <w:p w:rsidRPr="00CD4D50" w:rsidR="001D12AE" w:rsidP="4BA89D4D" w:rsidRDefault="001D12AE" w14:paraId="2A2B809E" w14:textId="77777777" w14:noSpellErr="1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  <w:lang w:val="pt-BR"/>
              </w:rPr>
            </w:pPr>
            <w:smartTag w:uri="schemas-houaiss/mini" w:element="verbetes">
              <w:r w:rsidRPr="4BA89D4D" w:rsidR="001D12AE">
                <w:rPr>
                  <w:b w:val="1"/>
                  <w:bCs w:val="1"/>
                  <w:sz w:val="24"/>
                  <w:szCs w:val="24"/>
                </w:rPr>
                <w:t>Possíveis</w:t>
              </w:r>
              <w:r w:rsidRPr="4BA89D4D" w:rsidR="001D12AE">
                <w:rPr>
                  <w:b w:val="1"/>
                  <w:bCs w:val="1"/>
                  <w:sz w:val="24"/>
                  <w:szCs w:val="24"/>
                </w:rPr>
                <w:t xml:space="preserve"> </w:t>
              </w:r>
              <w:r w:rsidRPr="4BA89D4D" w:rsidR="001D12AE">
                <w:rPr>
                  <w:b w:val="1"/>
                  <w:bCs w:val="1"/>
                  <w:sz w:val="24"/>
                  <w:szCs w:val="24"/>
                </w:rPr>
                <w:t>caminhos</w:t>
              </w:r>
              <w:r w:rsidRPr="4BA89D4D" w:rsidR="001D12AE">
                <w:rPr>
                  <w:b w:val="1"/>
                  <w:bCs w:val="1"/>
                  <w:sz w:val="24"/>
                  <w:szCs w:val="24"/>
                </w:rPr>
                <w:t xml:space="preserve"> do </w:t>
              </w:r>
              <w:r w:rsidRPr="4BA89D4D" w:rsidR="001D12AE">
                <w:rPr>
                  <w:b w:val="1"/>
                  <w:bCs w:val="1"/>
                  <w:sz w:val="24"/>
                  <w:szCs w:val="24"/>
                </w:rPr>
                <w:t>caso</w:t>
              </w:r>
              <w:r w:rsidRPr="4BA89D4D" w:rsidR="001D12AE">
                <w:rPr>
                  <w:b w:val="1"/>
                  <w:bCs w:val="1"/>
                  <w:sz w:val="24"/>
                  <w:szCs w:val="24"/>
                </w:rPr>
                <w:t xml:space="preserve"> de </w:t>
              </w:r>
              <w:r w:rsidRPr="4BA89D4D" w:rsidR="001D12AE">
                <w:rPr>
                  <w:b w:val="1"/>
                  <w:bCs w:val="1"/>
                  <w:sz w:val="24"/>
                  <w:szCs w:val="24"/>
                </w:rPr>
                <w:t>uso</w:t>
              </w:r>
            </w:smartTag>
            <w:smartTag w:uri="schemas-houaiss/mini" w:element="verbetes"/>
            <w:smartTag w:uri="schemas-houaiss/mini" w:element="verbetes"/>
            <w:smartTag w:uri="schemas-houaiss/mini" w:element="verbetes"/>
          </w:p>
        </w:tc>
      </w:tr>
      <w:tr w:rsidRPr="00CD4D50" w:rsidR="001D12AE" w:rsidTr="3483EAA6" w14:paraId="3F1904EB" w14:textId="77777777">
        <w:trPr>
          <w:trHeight w:val="300"/>
        </w:trPr>
        <w:tc>
          <w:tcPr>
            <w:tcW w:w="497" w:type="dxa"/>
            <w:tcMar/>
          </w:tcPr>
          <w:p w:rsidRPr="00E60B6C" w:rsidR="001D12AE" w:rsidP="001136F8" w:rsidRDefault="001D12AE" w14:paraId="17CB3D5C" w14:textId="77777777">
            <w:pPr>
              <w:tabs>
                <w:tab w:val="left" w:pos="0"/>
              </w:tabs>
              <w:spacing w:before="60" w:after="60"/>
              <w:jc w:val="both"/>
            </w:pPr>
            <w:r w:rsidRPr="00E60B6C">
              <w:t>C1</w:t>
            </w:r>
          </w:p>
        </w:tc>
        <w:tc>
          <w:tcPr>
            <w:tcW w:w="3722" w:type="dxa"/>
            <w:tcMar/>
          </w:tcPr>
          <w:p w:rsidRPr="0026771C" w:rsidR="001D12AE" w:rsidP="3483EAA6" w:rsidRDefault="00FE4297" w14:paraId="6AFDAFF0" w14:textId="5F0DE791">
            <w:pPr>
              <w:pStyle w:val="Normal"/>
              <w:suppressLineNumbers w:val="0"/>
              <w:tabs>
                <w:tab w:val="left" w:leader="none" w:pos="0"/>
              </w:tabs>
              <w:bidi w:val="0"/>
              <w:spacing w:before="60" w:beforeAutospacing="off" w:after="60" w:afterAutospacing="off" w:line="240" w:lineRule="atLeast"/>
              <w:ind w:left="0" w:right="0"/>
              <w:jc w:val="both"/>
            </w:pPr>
            <w:r w:rsidR="6930D56F">
              <w:rPr/>
              <w:t>Sucesso na consulta</w:t>
            </w:r>
          </w:p>
        </w:tc>
        <w:tc>
          <w:tcPr>
            <w:tcW w:w="2835" w:type="dxa"/>
            <w:tcMar/>
          </w:tcPr>
          <w:p w:rsidRPr="00E60B6C" w:rsidR="001D12AE" w:rsidP="001136F8" w:rsidRDefault="001D12AE" w14:paraId="215368E6" w14:textId="77777777">
            <w:pPr>
              <w:tabs>
                <w:tab w:val="left" w:pos="0"/>
              </w:tabs>
              <w:spacing w:before="60" w:after="60"/>
              <w:jc w:val="both"/>
            </w:pPr>
            <w:smartTag w:uri="schemas-houaiss/mini" w:element="verbetes">
              <w:r w:rsidR="001D12AE">
                <w:rPr/>
                <w:t>Fluxo</w:t>
              </w:r>
              <w:r w:rsidR="001D12AE">
                <w:rPr/>
                <w:t xml:space="preserve"> </w:t>
              </w:r>
              <w:r w:rsidR="001D12AE">
                <w:rPr/>
                <w:t>Básico</w:t>
              </w:r>
            </w:smartTag>
            <w:smartTag w:uri="schemas-houaiss/mini" w:element="verbetes"/>
          </w:p>
        </w:tc>
        <w:tc>
          <w:tcPr>
            <w:tcW w:w="2079" w:type="dxa"/>
            <w:tcMar/>
          </w:tcPr>
          <w:p w:rsidRPr="00E60B6C" w:rsidR="001D12AE" w:rsidP="001136F8" w:rsidRDefault="001D12AE" w14:paraId="17EC09D0" w14:textId="77777777" w14:noSpellErr="1">
            <w:pPr>
              <w:tabs>
                <w:tab w:val="left" w:pos="0"/>
              </w:tabs>
              <w:spacing w:before="60" w:after="60"/>
              <w:jc w:val="both"/>
            </w:pPr>
          </w:p>
        </w:tc>
      </w:tr>
      <w:tr w:rsidR="3483EAA6" w:rsidTr="3483EAA6" w14:paraId="2F0F3AE7">
        <w:trPr>
          <w:trHeight w:val="615"/>
        </w:trPr>
        <w:tc>
          <w:tcPr>
            <w:tcW w:w="497" w:type="dxa"/>
            <w:tcMar/>
          </w:tcPr>
          <w:p w:rsidR="61F07106" w:rsidP="3483EAA6" w:rsidRDefault="61F07106" w14:paraId="5601662D" w14:textId="798B512A">
            <w:pPr>
              <w:pStyle w:val="Normal"/>
              <w:jc w:val="both"/>
            </w:pPr>
            <w:r w:rsidR="61F07106">
              <w:rPr/>
              <w:t>C2</w:t>
            </w:r>
          </w:p>
        </w:tc>
        <w:tc>
          <w:tcPr>
            <w:tcW w:w="3722" w:type="dxa"/>
            <w:tcMar/>
          </w:tcPr>
          <w:p w:rsidR="7D950148" w:rsidP="3483EAA6" w:rsidRDefault="7D950148" w14:paraId="47E4D7A8" w14:textId="144C3FDB">
            <w:pPr>
              <w:spacing w:before="1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</w:pPr>
            <w:r w:rsidRPr="3483EAA6" w:rsidR="7D9501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PT"/>
              </w:rPr>
              <w:t>Produto não cadastrado</w:t>
            </w:r>
          </w:p>
          <w:p w:rsidR="3483EAA6" w:rsidP="3483EAA6" w:rsidRDefault="3483EAA6" w14:paraId="2291004C" w14:textId="7E958C9E">
            <w:pPr>
              <w:pStyle w:val="Normal"/>
              <w:spacing w:line="240" w:lineRule="atLeast"/>
              <w:jc w:val="both"/>
            </w:pPr>
          </w:p>
        </w:tc>
        <w:tc>
          <w:tcPr>
            <w:tcW w:w="2835" w:type="dxa"/>
            <w:tcMar/>
          </w:tcPr>
          <w:p w:rsidR="7D950148" w:rsidP="3483EAA6" w:rsidRDefault="7D950148" w14:paraId="63576C55" w14:textId="5CA95291">
            <w:pPr>
              <w:pStyle w:val="Normal"/>
              <w:jc w:val="both"/>
            </w:pPr>
            <w:r w:rsidR="7D950148">
              <w:rPr/>
              <w:t>Fluxo Básico</w:t>
            </w:r>
          </w:p>
        </w:tc>
        <w:tc>
          <w:tcPr>
            <w:tcW w:w="2079" w:type="dxa"/>
            <w:tcMar/>
          </w:tcPr>
          <w:p w:rsidR="7D950148" w:rsidP="3483EAA6" w:rsidRDefault="7D950148" w14:paraId="3C166734" w14:textId="64BF2466">
            <w:pPr>
              <w:pStyle w:val="Normal"/>
              <w:jc w:val="both"/>
            </w:pPr>
            <w:r w:rsidR="7D950148">
              <w:rPr/>
              <w:t>Fluxo alternativo 1</w:t>
            </w:r>
          </w:p>
        </w:tc>
      </w:tr>
    </w:tbl>
    <w:p w:rsidR="4BA89D4D" w:rsidP="4BA89D4D" w:rsidRDefault="4BA89D4D" w14:paraId="1C788193" w14:noSpellErr="1" w14:textId="3DFFAC58">
      <w:pPr>
        <w:pStyle w:val="EstiloinfoblueArialEsquerda095cm"/>
        <w:ind w:left="0"/>
      </w:pPr>
    </w:p>
    <w:p w:rsidR="370CA575" w:rsidP="4BA89D4D" w:rsidRDefault="370CA575" w14:paraId="4AFE710E" w14:textId="559212B5">
      <w:pPr>
        <w:pStyle w:val="Ttulo1"/>
        <w:numPr>
          <w:ilvl w:val="0"/>
          <w:numId w:val="0"/>
        </w:numPr>
        <w:rPr>
          <w:sz w:val="24"/>
          <w:szCs w:val="24"/>
        </w:rPr>
      </w:pPr>
      <w:r w:rsidRPr="3483EAA6" w:rsidR="370CA575">
        <w:rPr>
          <w:sz w:val="24"/>
          <w:szCs w:val="24"/>
        </w:rPr>
        <w:t>Caso de Uso</w:t>
      </w:r>
      <w:r w:rsidRPr="3483EAA6" w:rsidR="370CA575">
        <w:rPr>
          <w:sz w:val="24"/>
          <w:szCs w:val="24"/>
        </w:rPr>
        <w:t xml:space="preserve"> 00</w:t>
      </w:r>
      <w:r w:rsidRPr="3483EAA6" w:rsidR="3B62F4B8">
        <w:rPr>
          <w:sz w:val="24"/>
          <w:szCs w:val="24"/>
        </w:rPr>
        <w:t>6</w:t>
      </w:r>
    </w:p>
    <w:p w:rsidR="4BA89D4D" w:rsidP="3483EAA6" w:rsidRDefault="4BA89D4D" w14:paraId="75BD48F7" w14:textId="4376C784">
      <w:pPr>
        <w:pStyle w:val="Ttulo2"/>
        <w:numPr>
          <w:ilvl w:val="0"/>
          <w:numId w:val="0"/>
        </w:numPr>
      </w:pPr>
      <w:r w:rsidR="370CA575">
        <w:rPr/>
        <w:t>Nome</w:t>
      </w:r>
    </w:p>
    <w:p w:rsidR="226FE78A" w:rsidP="3483EAA6" w:rsidRDefault="226FE78A" w14:paraId="3BA8C92C" w14:textId="40AA6342">
      <w:pPr>
        <w:pStyle w:val="Corpodetexto"/>
      </w:pPr>
      <w:r w:rsidRPr="3483EAA6" w:rsidR="226FE78A">
        <w:rPr>
          <w:noProof w:val="0"/>
          <w:lang w:val="pt-BR"/>
        </w:rPr>
        <w:t>CU-006: Registrar Movimentação no Estoque.</w:t>
      </w:r>
    </w:p>
    <w:p w:rsidR="370CA575" w:rsidP="4BA89D4D" w:rsidRDefault="370CA575" w14:noSpellErr="1" w14:paraId="007147C0">
      <w:pPr>
        <w:pStyle w:val="Ttulo2"/>
        <w:numPr>
          <w:ilvl w:val="0"/>
          <w:numId w:val="0"/>
        </w:numPr>
      </w:pPr>
      <w:r w:rsidR="370CA575">
        <w:rPr/>
        <w:t>Descrição</w:t>
      </w:r>
    </w:p>
    <w:p w:rsidR="370CA575" w:rsidP="4BA89D4D" w:rsidRDefault="370CA575" w14:paraId="4B3F7F9A" w14:textId="5A886428">
      <w:pPr>
        <w:spacing w:before="120"/>
        <w:ind w:firstLine="720"/>
        <w:rPr>
          <w:rFonts w:ascii="Tahoma" w:hAnsi="Tahoma" w:cs="Tahoma"/>
          <w:sz w:val="52"/>
          <w:szCs w:val="52"/>
        </w:rPr>
      </w:pPr>
      <w:r w:rsidR="0272FDF6">
        <w:rPr/>
        <w:t>Permite ao operador de estoque registrar entradas e saídas de produtos no estoque.</w:t>
      </w:r>
    </w:p>
    <w:p w:rsidR="370CA575" w:rsidP="4BA89D4D" w:rsidRDefault="370CA575" w14:noSpellErr="1" w14:paraId="7C751E01">
      <w:pPr>
        <w:pStyle w:val="Ttulo2"/>
        <w:numPr>
          <w:ilvl w:val="0"/>
          <w:numId w:val="0"/>
        </w:numPr>
      </w:pPr>
      <w:r w:rsidR="370CA575">
        <w:rPr/>
        <w:t>Atores Envolvidos</w:t>
      </w:r>
    </w:p>
    <w:p w:rsidR="3B2F6E66" w:rsidP="3483EAA6" w:rsidRDefault="3B2F6E66" w14:paraId="729995DE" w14:textId="11D31C7D">
      <w:pPr>
        <w:pStyle w:val="Corpodetexto"/>
        <w:rPr>
          <w:noProof w:val="0"/>
          <w:lang w:val="pt-BR"/>
        </w:rPr>
      </w:pPr>
      <w:r w:rsidRPr="3483EAA6" w:rsidR="3B2F6E6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pt-PT"/>
        </w:rPr>
        <w:t>Operador de Estoque.</w:t>
      </w:r>
    </w:p>
    <w:p w:rsidR="4BA89D4D" w:rsidP="3483EAA6" w:rsidRDefault="4BA89D4D" w14:paraId="38138E28" w14:textId="71233AEF">
      <w:pPr>
        <w:pStyle w:val="Ttulo2"/>
        <w:numPr>
          <w:ilvl w:val="0"/>
          <w:numId w:val="0"/>
        </w:numPr>
      </w:pPr>
      <w:r w:rsidR="370CA575">
        <w:rPr/>
        <w:t>Protótipo</w:t>
      </w:r>
    </w:p>
    <w:p w:rsidR="5DC3D8AD" w:rsidP="3483EAA6" w:rsidRDefault="5DC3D8AD" w14:paraId="6D621A4B" w14:textId="2BF0660D">
      <w:pPr>
        <w:pStyle w:val="Normal"/>
      </w:pPr>
      <w:r w:rsidR="13394E5D">
        <w:drawing>
          <wp:inline wp14:editId="10A28F8B" wp14:anchorId="139A3F1A">
            <wp:extent cx="5724525" cy="2924175"/>
            <wp:effectExtent l="0" t="0" r="0" b="0"/>
            <wp:docPr id="729866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866747" name=""/>
                    <pic:cNvPicPr/>
                  </pic:nvPicPr>
                  <pic:blipFill>
                    <a:blip xmlns:r="http://schemas.openxmlformats.org/officeDocument/2006/relationships" r:embed="rId10016849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0CA575" w:rsidP="4BA89D4D" w:rsidRDefault="370CA575" w14:noSpellErr="1" w14:paraId="42FC9DDB">
      <w:pPr>
        <w:pStyle w:val="Ttulo2"/>
        <w:numPr>
          <w:ilvl w:val="0"/>
          <w:numId w:val="0"/>
        </w:numPr>
      </w:pPr>
      <w:r w:rsidR="370CA575">
        <w:rPr/>
        <w:t>Pré-condições</w:t>
      </w:r>
    </w:p>
    <w:p w:rsidR="483C5A5F" w:rsidP="3483EAA6" w:rsidRDefault="483C5A5F" w14:paraId="78A4ADD9" w14:textId="654CF247">
      <w:pPr>
        <w:spacing w:before="1"/>
        <w:ind w:left="0" w:firstLine="720"/>
        <w:rPr>
          <w:noProof w:val="0"/>
          <w:lang w:val="pt-BR"/>
        </w:rPr>
      </w:pPr>
      <w:r w:rsidRPr="3483EAA6" w:rsidR="483C5A5F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 produto deve estar cadastrado.</w:t>
      </w:r>
    </w:p>
    <w:p w:rsidR="370CA575" w:rsidP="4BA89D4D" w:rsidRDefault="370CA575" w14:noSpellErr="1" w14:paraId="14A0E88D">
      <w:pPr>
        <w:pStyle w:val="Ttulo2"/>
        <w:numPr>
          <w:ilvl w:val="0"/>
          <w:numId w:val="0"/>
        </w:numPr>
      </w:pPr>
      <w:r w:rsidR="370CA575">
        <w:rPr/>
        <w:t>Pós-condição</w:t>
      </w:r>
    </w:p>
    <w:p w:rsidR="6CCE8E92" w:rsidP="3483EAA6" w:rsidRDefault="6CCE8E92" w14:paraId="44BDC427" w14:textId="2C770228">
      <w:pPr>
        <w:spacing w:before="1"/>
        <w:ind w:left="0" w:firstLine="720"/>
        <w:rPr>
          <w:noProof w:val="0"/>
          <w:lang w:val="pt-BR"/>
        </w:rPr>
      </w:pPr>
      <w:r w:rsidRPr="3483EAA6" w:rsidR="6CCE8E92"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O estoque é atualizado caso tenha entrada ou saída.</w:t>
      </w:r>
    </w:p>
    <w:p w:rsidR="370CA575" w:rsidP="4BA89D4D" w:rsidRDefault="370CA575" w14:noSpellErr="1" w14:paraId="75031632">
      <w:pPr>
        <w:pStyle w:val="Ttulo1"/>
        <w:numPr>
          <w:ilvl w:val="0"/>
          <w:numId w:val="0"/>
        </w:numPr>
        <w:rPr>
          <w:sz w:val="24"/>
          <w:szCs w:val="24"/>
        </w:rPr>
      </w:pPr>
      <w:r w:rsidRPr="4BA89D4D" w:rsidR="370CA575">
        <w:rPr>
          <w:sz w:val="24"/>
          <w:szCs w:val="24"/>
        </w:rPr>
        <w:t>Fluxos de Eventos</w:t>
      </w:r>
    </w:p>
    <w:p w:rsidR="370CA575" w:rsidP="4BA89D4D" w:rsidRDefault="370CA575" w14:noSpellErr="1" w14:paraId="627A24B2">
      <w:pPr>
        <w:pStyle w:val="Ttulo2"/>
        <w:numPr>
          <w:ilvl w:val="0"/>
          <w:numId w:val="0"/>
        </w:numPr>
        <w:rPr>
          <w:rFonts w:cs="Arial"/>
        </w:rPr>
      </w:pPr>
      <w:r w:rsidRPr="3483EAA6" w:rsidR="370CA575">
        <w:rPr>
          <w:rFonts w:cs="Arial"/>
        </w:rPr>
        <w:t>Fluxo Básico</w:t>
      </w:r>
    </w:p>
    <w:p w:rsidR="5CCEF404" w:rsidP="3483EAA6" w:rsidRDefault="5CCEF404" w14:paraId="1656F43E" w14:textId="47431513">
      <w:pPr>
        <w:spacing w:before="1"/>
        <w:ind w:left="0"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1. O Operador inicia o </w:t>
      </w: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registro</w:t>
      </w: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de Movimentação (Entrada ou Saída de produtos).</w:t>
      </w:r>
    </w:p>
    <w:p w:rsidR="5CCEF404" w:rsidP="3483EAA6" w:rsidRDefault="5CCEF404" w14:paraId="2FE3E20F" w14:textId="18BF0AB0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2. O Operador o código da Venda ou código do produto.</w:t>
      </w:r>
    </w:p>
    <w:p w:rsidR="5CCEF404" w:rsidP="3483EAA6" w:rsidRDefault="5CCEF404" w14:paraId="3CB2452E" w14:textId="38BF8BAB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3. O Operador digita a quantidade ou o tipo de movimento (Entrada/Saída).</w:t>
      </w:r>
    </w:p>
    <w:p w:rsidR="5CCEF404" w:rsidP="3483EAA6" w:rsidRDefault="5CCEF404" w14:paraId="52ACDB8D" w14:textId="44BB34E2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4. O Sistema valida se a quantidade informada é lógica e se o produto existe.</w:t>
      </w:r>
    </w:p>
    <w:p w:rsidR="5CCEF404" w:rsidP="3483EAA6" w:rsidRDefault="5CCEF404" w14:paraId="5D8FFFA0" w14:textId="054D8FB1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5. O Operador confirma a transação.</w:t>
      </w:r>
    </w:p>
    <w:p w:rsidR="5CCEF404" w:rsidP="3483EAA6" w:rsidRDefault="5CCEF404" w14:paraId="7634CCAC" w14:textId="7364B909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5CCEF40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6. O Sistema atualiza o Inventário (Aumenta/Diminui a quantidade).</w:t>
      </w:r>
    </w:p>
    <w:p w:rsidR="370CA575" w:rsidP="4BA89D4D" w:rsidRDefault="370CA575" w14:paraId="364E2F12" w14:textId="412D7A09">
      <w:pPr>
        <w:pStyle w:val="Ttulo2"/>
        <w:numPr>
          <w:ilvl w:val="0"/>
          <w:numId w:val="0"/>
        </w:numPr>
        <w:rPr>
          <w:rFonts w:cs="Arial"/>
        </w:rPr>
      </w:pPr>
      <w:r w:rsidRPr="3483EAA6" w:rsidR="370CA575">
        <w:rPr>
          <w:rFonts w:cs="Arial"/>
        </w:rPr>
        <w:t>Fluxos Alternativos</w:t>
      </w:r>
      <w:r w:rsidRPr="3483EAA6" w:rsidR="490FC62F">
        <w:rPr>
          <w:rFonts w:cs="Arial"/>
        </w:rPr>
        <w:t>: Inventário negativo</w:t>
      </w:r>
    </w:p>
    <w:p w:rsidR="370CA575" w:rsidP="3483EAA6" w:rsidRDefault="370CA575" w14:paraId="0909B53D" w14:textId="56E2D515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490FC6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4a.1. O Operador tenta </w:t>
      </w:r>
      <w:r w:rsidRPr="3483EAA6" w:rsidR="490FC6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>registrar</w:t>
      </w:r>
      <w:r w:rsidRPr="3483EAA6" w:rsidR="490FC6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 a Saída de uma quantidade maior do que a disponível no estoque físico.</w:t>
      </w:r>
    </w:p>
    <w:p w:rsidR="370CA575" w:rsidP="3483EAA6" w:rsidRDefault="370CA575" w14:paraId="17B5DA56" w14:textId="08C6E02A">
      <w:pPr>
        <w:spacing w:before="1"/>
        <w:ind w:firstLine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3483EAA6" w:rsidR="490FC62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PT"/>
        </w:rPr>
        <w:t xml:space="preserve">4a.2. O Sistema impede a baixa e exibe a mensagem de erro: "Inventário Insuficiente". </w:t>
      </w:r>
      <w:r w:rsidR="370CA575">
        <w:rPr/>
        <w:t xml:space="preserve">               </w:t>
      </w:r>
    </w:p>
    <w:p w:rsidR="370CA575" w:rsidP="4BA89D4D" w:rsidRDefault="370CA575" w14:noSpellErr="1" w14:paraId="3A40898B">
      <w:pPr>
        <w:pStyle w:val="Ttulo1"/>
        <w:numPr>
          <w:ilvl w:val="0"/>
          <w:numId w:val="0"/>
        </w:numPr>
        <w:rPr>
          <w:sz w:val="24"/>
          <w:szCs w:val="24"/>
        </w:rPr>
      </w:pPr>
      <w:r w:rsidRPr="4BA89D4D" w:rsidR="370CA575">
        <w:rPr>
          <w:sz w:val="24"/>
          <w:szCs w:val="24"/>
        </w:rPr>
        <w:t>Relacionamento com Outros Casos de Usos</w:t>
      </w:r>
    </w:p>
    <w:p w:rsidR="370CA575" w:rsidP="4BA89D4D" w:rsidRDefault="370CA575" w14:noSpellErr="1" w14:paraId="214D9E50">
      <w:pPr>
        <w:pStyle w:val="Ttulo2"/>
        <w:numPr>
          <w:ilvl w:val="0"/>
          <w:numId w:val="0"/>
        </w:numPr>
        <w:rPr>
          <w:rFonts w:cs="Arial"/>
        </w:rPr>
      </w:pPr>
      <w:r w:rsidRPr="3483EAA6" w:rsidR="370CA575">
        <w:rPr>
          <w:rFonts w:cs="Arial"/>
        </w:rPr>
        <w:t>Casos de Uso de Inclusão</w:t>
      </w:r>
    </w:p>
    <w:p w:rsidR="1C630012" w:rsidP="3483EAA6" w:rsidRDefault="1C630012" w14:paraId="240F06A9" w14:textId="451BACAF">
      <w:pPr>
        <w:pStyle w:val="EstiloinfoblueArialEsquerda095cm"/>
        <w:ind w:left="0" w:firstLine="720"/>
      </w:pPr>
      <w:r w:rsidRPr="3483EAA6" w:rsidR="1C630012">
        <w:rPr>
          <w:noProof w:val="0"/>
          <w:lang w:val="pt-BR"/>
        </w:rPr>
        <w:t>CU-005: Consultar Disponibilidade.</w:t>
      </w:r>
    </w:p>
    <w:p w:rsidR="370CA575" w:rsidP="4BA89D4D" w:rsidRDefault="370CA575" w14:noSpellErr="1" w14:paraId="0A44EEFF">
      <w:pPr>
        <w:pStyle w:val="Ttulo2"/>
        <w:numPr>
          <w:ilvl w:val="0"/>
          <w:numId w:val="0"/>
        </w:numPr>
        <w:rPr>
          <w:rFonts w:cs="Arial"/>
        </w:rPr>
      </w:pPr>
      <w:r w:rsidRPr="3483EAA6" w:rsidR="370CA575">
        <w:rPr>
          <w:rFonts w:cs="Arial"/>
        </w:rPr>
        <w:t>Casos de Uso de Extensão</w:t>
      </w:r>
    </w:p>
    <w:p w:rsidR="36FCFD88" w:rsidP="3483EAA6" w:rsidRDefault="36FCFD88" w14:paraId="10820ED1" w14:textId="6F48DFDD">
      <w:pPr>
        <w:pStyle w:val="EstiloinfoblueArialEsquerda095cm"/>
        <w:bidi w:val="0"/>
        <w:spacing w:before="0" w:beforeAutospacing="off" w:after="120" w:afterAutospacing="off" w:line="240" w:lineRule="atLeast"/>
        <w:ind w:left="0" w:right="0" w:firstLine="720"/>
        <w:jc w:val="both"/>
      </w:pPr>
      <w:r w:rsidRPr="3483EAA6" w:rsidR="36FCFD88">
        <w:rPr>
          <w:noProof w:val="0"/>
          <w:lang w:val="pt-BR"/>
        </w:rPr>
        <w:t>CU-003: Registrar Pedido.</w:t>
      </w:r>
    </w:p>
    <w:p w:rsidR="370CA575" w:rsidP="4BA89D4D" w:rsidRDefault="370CA575" w14:noSpellErr="1" w14:paraId="74E2855A">
      <w:pPr>
        <w:pStyle w:val="Ttulo1"/>
        <w:numPr>
          <w:ilvl w:val="0"/>
          <w:numId w:val="0"/>
        </w:numPr>
        <w:rPr>
          <w:sz w:val="24"/>
          <w:szCs w:val="24"/>
        </w:rPr>
      </w:pPr>
      <w:r w:rsidRPr="3483EAA6" w:rsidR="370CA575">
        <w:rPr>
          <w:sz w:val="24"/>
          <w:szCs w:val="24"/>
        </w:rPr>
        <w:t>Requisitos Especiais</w:t>
      </w:r>
    </w:p>
    <w:p w:rsidR="370CA575" w:rsidP="3483EAA6" w:rsidRDefault="370CA575" w14:paraId="7FCD134D" w14:textId="1B65E387">
      <w:pPr>
        <w:pStyle w:val="EstiloinfoblueArialEsquerda095cm"/>
        <w:ind w:left="0" w:firstLine="720"/>
        <w:rPr>
          <w:noProof w:val="0"/>
          <w:lang w:val="pt-BR"/>
        </w:rPr>
      </w:pPr>
      <w:r w:rsidRPr="68885BC4" w:rsidR="7654CA60">
        <w:rPr>
          <w:noProof w:val="0"/>
          <w:lang w:val="pt-BR"/>
        </w:rPr>
        <w:t xml:space="preserve">Deve suportar os tipos de movimento: </w:t>
      </w:r>
      <w:r w:rsidRPr="68885BC4" w:rsidR="7654CA60">
        <w:rPr>
          <w:b w:val="1"/>
          <w:bCs w:val="1"/>
          <w:noProof w:val="0"/>
          <w:lang w:val="pt-BR"/>
        </w:rPr>
        <w:t>ENTRADA e</w:t>
      </w:r>
      <w:r w:rsidRPr="68885BC4" w:rsidR="7654CA60">
        <w:rPr>
          <w:noProof w:val="0"/>
          <w:lang w:val="pt-BR"/>
        </w:rPr>
        <w:t xml:space="preserve"> </w:t>
      </w:r>
      <w:r w:rsidRPr="68885BC4" w:rsidR="7654CA60">
        <w:rPr>
          <w:b w:val="1"/>
          <w:bCs w:val="1"/>
          <w:noProof w:val="0"/>
          <w:lang w:val="pt-BR"/>
        </w:rPr>
        <w:t>SAÍDA.</w:t>
      </w:r>
    </w:p>
    <w:p w:rsidR="370CA575" w:rsidP="4BA89D4D" w:rsidRDefault="370CA575" w14:noSpellErr="1" w14:paraId="579F11BA">
      <w:pPr>
        <w:pStyle w:val="Ttulo1"/>
        <w:numPr>
          <w:ilvl w:val="0"/>
          <w:numId w:val="0"/>
        </w:numPr>
        <w:rPr>
          <w:sz w:val="24"/>
          <w:szCs w:val="24"/>
        </w:rPr>
      </w:pPr>
      <w:r w:rsidRPr="4BA89D4D" w:rsidR="370CA575">
        <w:rPr>
          <w:sz w:val="24"/>
          <w:szCs w:val="24"/>
        </w:rPr>
        <w:t>Cenários</w:t>
      </w:r>
    </w:p>
    <w:p w:rsidR="4BA89D4D" w:rsidRDefault="4BA89D4D" w14:noSpellErr="1" w14:paraId="5A2BE071"/>
    <w:tbl>
      <w:tblPr>
        <w:tblW w:w="8971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1E0" w:firstRow="1" w:lastRow="1" w:firstColumn="1" w:lastColumn="1" w:noHBand="0" w:noVBand="0"/>
      </w:tblPr>
      <w:tblGrid>
        <w:gridCol w:w="497"/>
        <w:gridCol w:w="3150"/>
        <w:gridCol w:w="2297"/>
        <w:gridCol w:w="3027"/>
      </w:tblGrid>
      <w:tr w:rsidR="4BA89D4D" w:rsidTr="3483EAA6" w14:paraId="4EF5E11F">
        <w:trPr>
          <w:trHeight w:val="300"/>
        </w:trPr>
        <w:tc>
          <w:tcPr>
            <w:tcW w:w="497" w:type="dxa"/>
            <w:tcMar/>
          </w:tcPr>
          <w:p w:rsidR="4BA89D4D" w:rsidP="4BA89D4D" w:rsidRDefault="4BA89D4D" w14:noSpellErr="1" w14:paraId="0FB5A122">
            <w:pPr>
              <w:spacing w:before="60" w:after="60"/>
              <w:jc w:val="both"/>
              <w:rPr>
                <w:b w:val="1"/>
                <w:bCs w:val="1"/>
                <w:sz w:val="24"/>
                <w:szCs w:val="24"/>
              </w:rPr>
            </w:pPr>
            <w:r w:rsidRPr="4BA89D4D" w:rsidR="4BA89D4D">
              <w:rPr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3150" w:type="dxa"/>
            <w:tcMar/>
          </w:tcPr>
          <w:p w:rsidR="4BA89D4D" w:rsidP="4BA89D4D" w:rsidRDefault="4BA89D4D" w14:noSpellErr="1" w14:paraId="2984B40F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</w:rPr>
            </w:pPr>
            <w:r w:rsidRPr="4BA89D4D" w:rsidR="4BA89D4D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5324" w:type="dxa"/>
            <w:gridSpan w:val="2"/>
            <w:tcMar/>
          </w:tcPr>
          <w:p w:rsidR="4BA89D4D" w:rsidP="4BA89D4D" w:rsidRDefault="4BA89D4D" w14:noSpellErr="1" w14:paraId="4449D5E9">
            <w:pPr>
              <w:spacing w:before="60" w:after="60"/>
              <w:jc w:val="center"/>
              <w:rPr>
                <w:b w:val="1"/>
                <w:bCs w:val="1"/>
                <w:sz w:val="24"/>
                <w:szCs w:val="24"/>
              </w:rPr>
            </w:pPr>
            <w:r w:rsidRPr="4BA89D4D" w:rsidR="4BA89D4D">
              <w:rPr>
                <w:b w:val="1"/>
                <w:bCs w:val="1"/>
                <w:sz w:val="24"/>
                <w:szCs w:val="24"/>
              </w:rPr>
              <w:t>Possíveis</w:t>
            </w:r>
            <w:r w:rsidRPr="4BA89D4D" w:rsidR="4BA89D4D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4BA89D4D" w:rsidR="4BA89D4D">
              <w:rPr>
                <w:b w:val="1"/>
                <w:bCs w:val="1"/>
                <w:sz w:val="24"/>
                <w:szCs w:val="24"/>
              </w:rPr>
              <w:t>caminhos</w:t>
            </w:r>
            <w:r w:rsidRPr="4BA89D4D" w:rsidR="4BA89D4D">
              <w:rPr>
                <w:b w:val="1"/>
                <w:bCs w:val="1"/>
                <w:sz w:val="24"/>
                <w:szCs w:val="24"/>
              </w:rPr>
              <w:t xml:space="preserve"> do </w:t>
            </w:r>
            <w:r w:rsidRPr="4BA89D4D" w:rsidR="4BA89D4D">
              <w:rPr>
                <w:b w:val="1"/>
                <w:bCs w:val="1"/>
                <w:sz w:val="24"/>
                <w:szCs w:val="24"/>
              </w:rPr>
              <w:t>caso</w:t>
            </w:r>
            <w:r w:rsidRPr="4BA89D4D" w:rsidR="4BA89D4D">
              <w:rPr>
                <w:b w:val="1"/>
                <w:bCs w:val="1"/>
                <w:sz w:val="24"/>
                <w:szCs w:val="24"/>
              </w:rPr>
              <w:t xml:space="preserve"> de </w:t>
            </w:r>
            <w:r w:rsidRPr="4BA89D4D" w:rsidR="4BA89D4D">
              <w:rPr>
                <w:b w:val="1"/>
                <w:bCs w:val="1"/>
                <w:sz w:val="24"/>
                <w:szCs w:val="24"/>
              </w:rPr>
              <w:t>uso</w:t>
            </w:r>
          </w:p>
        </w:tc>
      </w:tr>
      <w:tr w:rsidR="4BA89D4D" w:rsidTr="3483EAA6" w14:paraId="43238D89">
        <w:trPr>
          <w:trHeight w:val="300"/>
        </w:trPr>
        <w:tc>
          <w:tcPr>
            <w:tcW w:w="497" w:type="dxa"/>
            <w:tcMar/>
          </w:tcPr>
          <w:p w:rsidR="4BA89D4D" w:rsidP="4BA89D4D" w:rsidRDefault="4BA89D4D" w14:noSpellErr="1" w14:paraId="3233ABC3">
            <w:pPr>
              <w:tabs>
                <w:tab w:val="left" w:leader="none" w:pos="0"/>
              </w:tabs>
              <w:spacing w:before="60" w:after="60"/>
              <w:jc w:val="both"/>
            </w:pPr>
            <w:r w:rsidR="4BA89D4D">
              <w:rPr/>
              <w:t>C1</w:t>
            </w:r>
          </w:p>
        </w:tc>
        <w:tc>
          <w:tcPr>
            <w:tcW w:w="3150" w:type="dxa"/>
            <w:tcMar/>
          </w:tcPr>
          <w:p w:rsidR="4BA89D4D" w:rsidP="3483EAA6" w:rsidRDefault="4BA89D4D" w14:paraId="3D27BD4A" w14:textId="18145A33">
            <w:pPr>
              <w:pStyle w:val="Normal"/>
              <w:tabs>
                <w:tab w:val="left" w:leader="none" w:pos="0"/>
              </w:tabs>
              <w:spacing w:before="60" w:after="60"/>
              <w:jc w:val="both"/>
            </w:pPr>
            <w:r w:rsidRPr="3483EAA6" w:rsidR="017F088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Sucesso no Registro de ENTRADA ou SAÍDA</w:t>
            </w:r>
            <w:r w:rsidRPr="3483EAA6" w:rsidR="1C882B16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pt-BR"/>
              </w:rPr>
              <w:t>.</w:t>
            </w:r>
          </w:p>
        </w:tc>
        <w:tc>
          <w:tcPr>
            <w:tcW w:w="2297" w:type="dxa"/>
            <w:tcMar/>
          </w:tcPr>
          <w:p w:rsidR="4BA89D4D" w:rsidP="4BA89D4D" w:rsidRDefault="4BA89D4D" w14:paraId="33ED7635">
            <w:pPr>
              <w:tabs>
                <w:tab w:val="left" w:leader="none" w:pos="0"/>
              </w:tabs>
              <w:spacing w:before="60" w:after="60"/>
              <w:jc w:val="both"/>
            </w:pPr>
            <w:r w:rsidR="4BA89D4D">
              <w:rPr/>
              <w:t>Fluxo</w:t>
            </w:r>
            <w:r w:rsidR="4BA89D4D">
              <w:rPr/>
              <w:t xml:space="preserve"> </w:t>
            </w:r>
            <w:r w:rsidR="4BA89D4D">
              <w:rPr/>
              <w:t>Básico</w:t>
            </w:r>
          </w:p>
        </w:tc>
        <w:tc>
          <w:tcPr>
            <w:tcW w:w="3027" w:type="dxa"/>
            <w:tcMar/>
          </w:tcPr>
          <w:p w:rsidR="4BA89D4D" w:rsidP="4BA89D4D" w:rsidRDefault="4BA89D4D" w14:noSpellErr="1" w14:paraId="2D23D299">
            <w:pPr>
              <w:tabs>
                <w:tab w:val="left" w:leader="none" w:pos="0"/>
              </w:tabs>
              <w:spacing w:before="60" w:after="60"/>
              <w:jc w:val="both"/>
            </w:pPr>
          </w:p>
        </w:tc>
      </w:tr>
      <w:tr w:rsidR="4BA89D4D" w:rsidTr="3483EAA6" w14:paraId="47737E6C">
        <w:trPr>
          <w:trHeight w:val="300"/>
        </w:trPr>
        <w:tc>
          <w:tcPr>
            <w:tcW w:w="497" w:type="dxa"/>
            <w:tcMar/>
          </w:tcPr>
          <w:p w:rsidR="4BA89D4D" w:rsidP="4BA89D4D" w:rsidRDefault="4BA89D4D" w14:noSpellErr="1" w14:paraId="5E2EF3C7">
            <w:pPr>
              <w:tabs>
                <w:tab w:val="left" w:leader="none" w:pos="0"/>
              </w:tabs>
              <w:spacing w:before="60" w:after="60"/>
              <w:jc w:val="both"/>
            </w:pPr>
            <w:r w:rsidR="4BA89D4D">
              <w:rPr/>
              <w:t>C2</w:t>
            </w:r>
          </w:p>
        </w:tc>
        <w:tc>
          <w:tcPr>
            <w:tcW w:w="3150" w:type="dxa"/>
            <w:tcMar/>
          </w:tcPr>
          <w:p w:rsidR="4BA89D4D" w:rsidP="4BA89D4D" w:rsidRDefault="4BA89D4D" w14:paraId="517DB937" w14:textId="58315F62">
            <w:pPr>
              <w:tabs>
                <w:tab w:val="left" w:leader="none" w:pos="0"/>
              </w:tabs>
              <w:spacing w:before="60" w:after="60"/>
              <w:jc w:val="both"/>
            </w:pPr>
            <w:r w:rsidR="28ADD8C3">
              <w:rPr/>
              <w:t>Inventário negativo.</w:t>
            </w:r>
          </w:p>
        </w:tc>
        <w:tc>
          <w:tcPr>
            <w:tcW w:w="2297" w:type="dxa"/>
            <w:tcMar/>
          </w:tcPr>
          <w:p w:rsidR="4BA89D4D" w:rsidP="4BA89D4D" w:rsidRDefault="4BA89D4D" w14:paraId="78D448F4">
            <w:pPr>
              <w:tabs>
                <w:tab w:val="left" w:leader="none" w:pos="0"/>
              </w:tabs>
              <w:spacing w:before="60" w:after="60"/>
              <w:jc w:val="both"/>
            </w:pPr>
            <w:r w:rsidR="4BA89D4D">
              <w:rPr/>
              <w:t>Fluxo</w:t>
            </w:r>
            <w:r w:rsidR="4BA89D4D">
              <w:rPr/>
              <w:t xml:space="preserve"> </w:t>
            </w:r>
            <w:r w:rsidR="4BA89D4D">
              <w:rPr/>
              <w:t>Básico</w:t>
            </w:r>
          </w:p>
        </w:tc>
        <w:tc>
          <w:tcPr>
            <w:tcW w:w="3027" w:type="dxa"/>
            <w:tcMar/>
          </w:tcPr>
          <w:p w:rsidR="4BA89D4D" w:rsidP="4BA89D4D" w:rsidRDefault="4BA89D4D" w14:paraId="316E0385">
            <w:pPr>
              <w:tabs>
                <w:tab w:val="left" w:leader="none" w:pos="0"/>
              </w:tabs>
              <w:spacing w:before="60" w:after="60"/>
              <w:jc w:val="both"/>
            </w:pPr>
            <w:r w:rsidR="4BA89D4D">
              <w:rPr/>
              <w:t>Fluxo</w:t>
            </w:r>
            <w:r w:rsidR="4BA89D4D">
              <w:rPr/>
              <w:t xml:space="preserve"> </w:t>
            </w:r>
            <w:r w:rsidR="4BA89D4D">
              <w:rPr/>
              <w:t>Alternativo</w:t>
            </w:r>
            <w:r w:rsidR="4BA89D4D">
              <w:rPr/>
              <w:t xml:space="preserve"> 1</w:t>
            </w:r>
          </w:p>
        </w:tc>
      </w:tr>
    </w:tbl>
    <w:p w:rsidR="4BA89D4D" w:rsidP="4BA89D4D" w:rsidRDefault="4BA89D4D" w14:noSpellErr="1" w14:paraId="418B01C5">
      <w:pPr>
        <w:pStyle w:val="EstiloinfoblueArialEsquerda095cm"/>
        <w:ind w:left="0"/>
      </w:pPr>
    </w:p>
    <w:sectPr w:rsidR="00C61185" w:rsidSect="00CB384E">
      <w:headerReference w:type="default" r:id="rId15"/>
      <w:footerReference w:type="default" r:id="rId16"/>
      <w:pgSz w:w="11907" w:h="16839" w:orient="portrait" w:code="9"/>
      <w:pgMar w:top="709" w:right="1440" w:bottom="1417" w:left="1440" w:header="567" w:footer="90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96CCF" w:rsidRDefault="00296CCF" w14:paraId="5EEEE3A7" w14:textId="77777777">
      <w:r>
        <w:separator/>
      </w:r>
    </w:p>
  </w:endnote>
  <w:endnote w:type="continuationSeparator" w:id="0">
    <w:p w:rsidR="00296CCF" w:rsidRDefault="00296CCF" w14:paraId="5CB9D7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63FCD" w:rsidR="00C3581D" w:rsidP="002C130C" w:rsidRDefault="002C130C" w14:paraId="6A8DE461" w14:textId="17A45C5E">
    <w:pPr>
      <w:pStyle w:val="Rodap"/>
    </w:pPr>
    <w:r w:rsidR="4BA89D4D">
      <w:rPr/>
      <w:t xml:space="preserve">                                                            </w:t>
    </w:r>
    <w:r w:rsidR="4BA89D4D">
      <w:rPr/>
      <w:t>Engenharia</w:t>
    </w:r>
    <w:r w:rsidR="4BA89D4D">
      <w:rPr/>
      <w:t xml:space="preserve"> de Software</w:t>
    </w:r>
    <w:r w:rsidR="4BA89D4D">
      <w:rPr/>
      <w:t xml:space="preserve"> -</w:t>
    </w:r>
    <w:r w:rsidR="4BA89D4D">
      <w:rPr/>
      <w:t xml:space="preserve"> </w:t>
    </w:r>
    <w:r>
      <w:fldChar w:fldCharType="begin"/>
    </w:r>
    <w:r>
      <w:instrText xml:space="preserve"> DATE \@ "yyyy" </w:instrText>
    </w:r>
    <w:r>
      <w:fldChar w:fldCharType="separate"/>
    </w:r>
    <w:r w:rsidR="4BA89D4D">
      <w:rPr/>
      <w:t>2025</w:t>
    </w:r>
    <w:r>
      <w:fldChar w:fldCharType="end"/>
    </w:r>
    <w:r w:rsidR="4BA89D4D">
      <w:rPr/>
      <w:t xml:space="preserve">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96CCF" w:rsidRDefault="00296CCF" w14:paraId="245F9336" w14:textId="77777777">
      <w:r>
        <w:separator/>
      </w:r>
    </w:p>
  </w:footnote>
  <w:footnote w:type="continuationSeparator" w:id="0">
    <w:p w:rsidR="00296CCF" w:rsidRDefault="00296CCF" w14:paraId="57DDC00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71C58" w:rsidRDefault="00D71C58" w14:paraId="3CFA9B18" w14:textId="649A0227" w14:noSpellErr="1">
    <w:pPr>
      <w:pStyle w:val="Cabealho"/>
    </w:pPr>
    <w:r>
      <w:tab/>
    </w:r>
  </w:p>
</w:hdr>
</file>

<file path=word/intelligence2.xml><?xml version="1.0" encoding="utf-8"?>
<int2:intelligence xmlns:int2="http://schemas.microsoft.com/office/intelligence/2020/intelligence">
  <int2:observations>
    <int2:textHash int2:hashCode="3SQjiYypAse8tW" int2:id="HhG3JUVn">
      <int2:state int2:type="spell" int2:value="Rejected"/>
    </int2:textHash>
    <int2:textHash int2:hashCode="bRAGia54v7fLlA" int2:id="zJckiwYg">
      <int2:state int2:type="spell" int2:value="Rejected"/>
    </int2:textHash>
    <int2:textHash int2:hashCode="t7k7n0OalShE/0" int2:id="7qqoW0Xg">
      <int2:state int2:type="spell" int2:value="Rejected"/>
    </int2:textHash>
    <int2:textHash int2:hashCode="QU5DXxTiDgh2YY" int2:id="5ypnPlR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48E958FD"/>
    <w:multiLevelType w:val="multilevel"/>
    <w:tmpl w:val="51B4BD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31514961">
    <w:abstractNumId w:val="0"/>
  </w:num>
  <w:num w:numId="2" w16cid:durableId="299965198">
    <w:abstractNumId w:val="0"/>
  </w:num>
  <w:num w:numId="3" w16cid:durableId="136953105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CCF"/>
    <w:rsid w:val="0001312F"/>
    <w:rsid w:val="00013E72"/>
    <w:rsid w:val="00017F49"/>
    <w:rsid w:val="0002234A"/>
    <w:rsid w:val="00024FAC"/>
    <w:rsid w:val="00030C20"/>
    <w:rsid w:val="0003135D"/>
    <w:rsid w:val="0003597E"/>
    <w:rsid w:val="00035CB2"/>
    <w:rsid w:val="00040B8A"/>
    <w:rsid w:val="00046E28"/>
    <w:rsid w:val="00060DD6"/>
    <w:rsid w:val="0006660F"/>
    <w:rsid w:val="00075AA7"/>
    <w:rsid w:val="000762A1"/>
    <w:rsid w:val="00076500"/>
    <w:rsid w:val="0008012C"/>
    <w:rsid w:val="0008206C"/>
    <w:rsid w:val="000840E6"/>
    <w:rsid w:val="00084281"/>
    <w:rsid w:val="00084D17"/>
    <w:rsid w:val="000A7370"/>
    <w:rsid w:val="000B0EE8"/>
    <w:rsid w:val="000B167D"/>
    <w:rsid w:val="000B3AA7"/>
    <w:rsid w:val="000B3ED3"/>
    <w:rsid w:val="000B697D"/>
    <w:rsid w:val="000C2855"/>
    <w:rsid w:val="000C34FE"/>
    <w:rsid w:val="000C3DD5"/>
    <w:rsid w:val="000D3BD0"/>
    <w:rsid w:val="000E005E"/>
    <w:rsid w:val="000E21FE"/>
    <w:rsid w:val="000E3AC9"/>
    <w:rsid w:val="000F1282"/>
    <w:rsid w:val="000F171E"/>
    <w:rsid w:val="000F3269"/>
    <w:rsid w:val="000F46DC"/>
    <w:rsid w:val="000F729F"/>
    <w:rsid w:val="00112A21"/>
    <w:rsid w:val="001136F8"/>
    <w:rsid w:val="00114616"/>
    <w:rsid w:val="001167F1"/>
    <w:rsid w:val="0013090F"/>
    <w:rsid w:val="00133F44"/>
    <w:rsid w:val="00150F01"/>
    <w:rsid w:val="0016031E"/>
    <w:rsid w:val="001606CF"/>
    <w:rsid w:val="00163BB0"/>
    <w:rsid w:val="00167295"/>
    <w:rsid w:val="001726F3"/>
    <w:rsid w:val="00177EB4"/>
    <w:rsid w:val="00190BA1"/>
    <w:rsid w:val="00192D1B"/>
    <w:rsid w:val="001A2C86"/>
    <w:rsid w:val="001B1C0A"/>
    <w:rsid w:val="001B2408"/>
    <w:rsid w:val="001B60C6"/>
    <w:rsid w:val="001C5D6F"/>
    <w:rsid w:val="001C6CF5"/>
    <w:rsid w:val="001D12AE"/>
    <w:rsid w:val="001D5B23"/>
    <w:rsid w:val="001D6A0A"/>
    <w:rsid w:val="001E44DE"/>
    <w:rsid w:val="001E70C9"/>
    <w:rsid w:val="001F494C"/>
    <w:rsid w:val="001F73AC"/>
    <w:rsid w:val="001F7B67"/>
    <w:rsid w:val="0020046A"/>
    <w:rsid w:val="00205D1B"/>
    <w:rsid w:val="0021469D"/>
    <w:rsid w:val="002200C9"/>
    <w:rsid w:val="00222880"/>
    <w:rsid w:val="00223221"/>
    <w:rsid w:val="00223B3C"/>
    <w:rsid w:val="002401A0"/>
    <w:rsid w:val="00240C80"/>
    <w:rsid w:val="002420D1"/>
    <w:rsid w:val="002449AF"/>
    <w:rsid w:val="002518B2"/>
    <w:rsid w:val="0025675B"/>
    <w:rsid w:val="00256B37"/>
    <w:rsid w:val="00260EF7"/>
    <w:rsid w:val="00262C39"/>
    <w:rsid w:val="00262C74"/>
    <w:rsid w:val="00263DB2"/>
    <w:rsid w:val="0026672B"/>
    <w:rsid w:val="002669AE"/>
    <w:rsid w:val="0026771C"/>
    <w:rsid w:val="002677CD"/>
    <w:rsid w:val="002700BE"/>
    <w:rsid w:val="00270BA6"/>
    <w:rsid w:val="002819EF"/>
    <w:rsid w:val="00281E18"/>
    <w:rsid w:val="0029346F"/>
    <w:rsid w:val="00296CCF"/>
    <w:rsid w:val="002A1834"/>
    <w:rsid w:val="002A3E6B"/>
    <w:rsid w:val="002A5630"/>
    <w:rsid w:val="002A5C53"/>
    <w:rsid w:val="002B45AA"/>
    <w:rsid w:val="002B7AE3"/>
    <w:rsid w:val="002C130C"/>
    <w:rsid w:val="002D00E5"/>
    <w:rsid w:val="002D68D6"/>
    <w:rsid w:val="002E50F1"/>
    <w:rsid w:val="002F076F"/>
    <w:rsid w:val="002F5461"/>
    <w:rsid w:val="00300A69"/>
    <w:rsid w:val="00302B0F"/>
    <w:rsid w:val="0030307C"/>
    <w:rsid w:val="00310738"/>
    <w:rsid w:val="0031219B"/>
    <w:rsid w:val="00312CFA"/>
    <w:rsid w:val="00313B68"/>
    <w:rsid w:val="00317C91"/>
    <w:rsid w:val="00320269"/>
    <w:rsid w:val="00324766"/>
    <w:rsid w:val="003321C3"/>
    <w:rsid w:val="00337EA7"/>
    <w:rsid w:val="0034171D"/>
    <w:rsid w:val="00341D78"/>
    <w:rsid w:val="00345091"/>
    <w:rsid w:val="00347609"/>
    <w:rsid w:val="003520B8"/>
    <w:rsid w:val="00356107"/>
    <w:rsid w:val="00361382"/>
    <w:rsid w:val="00363BB8"/>
    <w:rsid w:val="00366438"/>
    <w:rsid w:val="003712BB"/>
    <w:rsid w:val="0037571E"/>
    <w:rsid w:val="00377625"/>
    <w:rsid w:val="00383234"/>
    <w:rsid w:val="00386805"/>
    <w:rsid w:val="00390F91"/>
    <w:rsid w:val="0039635A"/>
    <w:rsid w:val="003A2345"/>
    <w:rsid w:val="003A3F92"/>
    <w:rsid w:val="003A4C8A"/>
    <w:rsid w:val="003B2ADD"/>
    <w:rsid w:val="003B7E8F"/>
    <w:rsid w:val="003C3499"/>
    <w:rsid w:val="003C7671"/>
    <w:rsid w:val="003D51E0"/>
    <w:rsid w:val="003D5749"/>
    <w:rsid w:val="003D635B"/>
    <w:rsid w:val="003E0405"/>
    <w:rsid w:val="003E0FBF"/>
    <w:rsid w:val="003E2ABC"/>
    <w:rsid w:val="003E31E1"/>
    <w:rsid w:val="003E3FBB"/>
    <w:rsid w:val="003E78FD"/>
    <w:rsid w:val="003F075D"/>
    <w:rsid w:val="003F09B2"/>
    <w:rsid w:val="003F2E33"/>
    <w:rsid w:val="003F32DE"/>
    <w:rsid w:val="003F5FFD"/>
    <w:rsid w:val="00403E22"/>
    <w:rsid w:val="004073EE"/>
    <w:rsid w:val="00407CB6"/>
    <w:rsid w:val="00421C8E"/>
    <w:rsid w:val="00422786"/>
    <w:rsid w:val="00423136"/>
    <w:rsid w:val="00427302"/>
    <w:rsid w:val="00427335"/>
    <w:rsid w:val="00427C0D"/>
    <w:rsid w:val="00430D7B"/>
    <w:rsid w:val="004415DB"/>
    <w:rsid w:val="00441C85"/>
    <w:rsid w:val="00452A01"/>
    <w:rsid w:val="00456379"/>
    <w:rsid w:val="00460E76"/>
    <w:rsid w:val="00466E42"/>
    <w:rsid w:val="0047055F"/>
    <w:rsid w:val="00480563"/>
    <w:rsid w:val="00483110"/>
    <w:rsid w:val="00484D2A"/>
    <w:rsid w:val="0049242E"/>
    <w:rsid w:val="00496636"/>
    <w:rsid w:val="004A0A99"/>
    <w:rsid w:val="004A28B1"/>
    <w:rsid w:val="004A3010"/>
    <w:rsid w:val="004A4EAD"/>
    <w:rsid w:val="004B1984"/>
    <w:rsid w:val="004B745E"/>
    <w:rsid w:val="004C1667"/>
    <w:rsid w:val="004C3582"/>
    <w:rsid w:val="004D1FD5"/>
    <w:rsid w:val="004D4E45"/>
    <w:rsid w:val="004D632C"/>
    <w:rsid w:val="004D6B99"/>
    <w:rsid w:val="004D7326"/>
    <w:rsid w:val="004E3028"/>
    <w:rsid w:val="004F3CFF"/>
    <w:rsid w:val="00501FBB"/>
    <w:rsid w:val="00502CAB"/>
    <w:rsid w:val="00503685"/>
    <w:rsid w:val="00507872"/>
    <w:rsid w:val="00507A7C"/>
    <w:rsid w:val="0051076B"/>
    <w:rsid w:val="00512464"/>
    <w:rsid w:val="00515C0D"/>
    <w:rsid w:val="00517DAA"/>
    <w:rsid w:val="0052113E"/>
    <w:rsid w:val="005319F0"/>
    <w:rsid w:val="00531F46"/>
    <w:rsid w:val="005376A9"/>
    <w:rsid w:val="00544F55"/>
    <w:rsid w:val="00546C50"/>
    <w:rsid w:val="005524C6"/>
    <w:rsid w:val="00552BB3"/>
    <w:rsid w:val="00552D16"/>
    <w:rsid w:val="00553560"/>
    <w:rsid w:val="005546F0"/>
    <w:rsid w:val="0055484B"/>
    <w:rsid w:val="0056470B"/>
    <w:rsid w:val="00564E39"/>
    <w:rsid w:val="00566E56"/>
    <w:rsid w:val="00571B1F"/>
    <w:rsid w:val="0057275D"/>
    <w:rsid w:val="005733D6"/>
    <w:rsid w:val="0057572E"/>
    <w:rsid w:val="00583125"/>
    <w:rsid w:val="00583276"/>
    <w:rsid w:val="0058436A"/>
    <w:rsid w:val="00590C3C"/>
    <w:rsid w:val="005916E9"/>
    <w:rsid w:val="00591FBD"/>
    <w:rsid w:val="0059793A"/>
    <w:rsid w:val="005A0BF5"/>
    <w:rsid w:val="005A0EBF"/>
    <w:rsid w:val="005A33D5"/>
    <w:rsid w:val="005A4CC8"/>
    <w:rsid w:val="005A7C28"/>
    <w:rsid w:val="005B07F3"/>
    <w:rsid w:val="005B0CD7"/>
    <w:rsid w:val="005B2554"/>
    <w:rsid w:val="005B3DDC"/>
    <w:rsid w:val="005B5017"/>
    <w:rsid w:val="005B7539"/>
    <w:rsid w:val="005C04E1"/>
    <w:rsid w:val="005C2DC7"/>
    <w:rsid w:val="005C5E37"/>
    <w:rsid w:val="005D1DB4"/>
    <w:rsid w:val="005D6C9F"/>
    <w:rsid w:val="005D9D2D"/>
    <w:rsid w:val="005E3D8F"/>
    <w:rsid w:val="005E4EEE"/>
    <w:rsid w:val="005E571F"/>
    <w:rsid w:val="005F592B"/>
    <w:rsid w:val="006027B2"/>
    <w:rsid w:val="00604D54"/>
    <w:rsid w:val="00606624"/>
    <w:rsid w:val="00611EA7"/>
    <w:rsid w:val="00613413"/>
    <w:rsid w:val="00613520"/>
    <w:rsid w:val="00617598"/>
    <w:rsid w:val="00620BCF"/>
    <w:rsid w:val="00624938"/>
    <w:rsid w:val="0062520D"/>
    <w:rsid w:val="0063171B"/>
    <w:rsid w:val="00634439"/>
    <w:rsid w:val="00637895"/>
    <w:rsid w:val="00641668"/>
    <w:rsid w:val="00643C49"/>
    <w:rsid w:val="00646D9D"/>
    <w:rsid w:val="00651127"/>
    <w:rsid w:val="006516CB"/>
    <w:rsid w:val="00654355"/>
    <w:rsid w:val="00672015"/>
    <w:rsid w:val="00672C8D"/>
    <w:rsid w:val="006767D8"/>
    <w:rsid w:val="00677004"/>
    <w:rsid w:val="006850FF"/>
    <w:rsid w:val="00686D6C"/>
    <w:rsid w:val="006919D7"/>
    <w:rsid w:val="006A530C"/>
    <w:rsid w:val="006A6045"/>
    <w:rsid w:val="006B1C5D"/>
    <w:rsid w:val="006B27E0"/>
    <w:rsid w:val="006C1336"/>
    <w:rsid w:val="006C31CF"/>
    <w:rsid w:val="006C3B27"/>
    <w:rsid w:val="006C4BE6"/>
    <w:rsid w:val="006C63AF"/>
    <w:rsid w:val="006D09F8"/>
    <w:rsid w:val="006D163B"/>
    <w:rsid w:val="006D16E8"/>
    <w:rsid w:val="006E1426"/>
    <w:rsid w:val="006E3370"/>
    <w:rsid w:val="006F17A3"/>
    <w:rsid w:val="0072146F"/>
    <w:rsid w:val="00722400"/>
    <w:rsid w:val="00725CD0"/>
    <w:rsid w:val="00726FE3"/>
    <w:rsid w:val="00727E77"/>
    <w:rsid w:val="007317C7"/>
    <w:rsid w:val="00733538"/>
    <w:rsid w:val="00746CA0"/>
    <w:rsid w:val="007557D9"/>
    <w:rsid w:val="007565E6"/>
    <w:rsid w:val="00756984"/>
    <w:rsid w:val="007630EB"/>
    <w:rsid w:val="00771D9E"/>
    <w:rsid w:val="0077530E"/>
    <w:rsid w:val="00776EA0"/>
    <w:rsid w:val="0077726F"/>
    <w:rsid w:val="00792FF3"/>
    <w:rsid w:val="007A5A72"/>
    <w:rsid w:val="007A5DDF"/>
    <w:rsid w:val="007B1ED1"/>
    <w:rsid w:val="007C35C8"/>
    <w:rsid w:val="007C3D27"/>
    <w:rsid w:val="007C634C"/>
    <w:rsid w:val="007D08EB"/>
    <w:rsid w:val="007D24FE"/>
    <w:rsid w:val="007E4830"/>
    <w:rsid w:val="007E615A"/>
    <w:rsid w:val="00804CF4"/>
    <w:rsid w:val="0080740E"/>
    <w:rsid w:val="00807515"/>
    <w:rsid w:val="008127F7"/>
    <w:rsid w:val="0081367A"/>
    <w:rsid w:val="0081713D"/>
    <w:rsid w:val="0082041C"/>
    <w:rsid w:val="008222F8"/>
    <w:rsid w:val="00836FCD"/>
    <w:rsid w:val="0084409C"/>
    <w:rsid w:val="00844F79"/>
    <w:rsid w:val="00847699"/>
    <w:rsid w:val="0085384D"/>
    <w:rsid w:val="00854E3D"/>
    <w:rsid w:val="00862855"/>
    <w:rsid w:val="00862D8D"/>
    <w:rsid w:val="00863FCD"/>
    <w:rsid w:val="00870B3C"/>
    <w:rsid w:val="00871D7F"/>
    <w:rsid w:val="00880FA0"/>
    <w:rsid w:val="008819DF"/>
    <w:rsid w:val="00881F90"/>
    <w:rsid w:val="00884BDB"/>
    <w:rsid w:val="00890987"/>
    <w:rsid w:val="008949D1"/>
    <w:rsid w:val="0089685C"/>
    <w:rsid w:val="008A5C79"/>
    <w:rsid w:val="008B1748"/>
    <w:rsid w:val="008B25AD"/>
    <w:rsid w:val="008B5263"/>
    <w:rsid w:val="008B6713"/>
    <w:rsid w:val="008B6FE9"/>
    <w:rsid w:val="008B7EED"/>
    <w:rsid w:val="008C0453"/>
    <w:rsid w:val="008C0F5E"/>
    <w:rsid w:val="008C3067"/>
    <w:rsid w:val="008C3DAC"/>
    <w:rsid w:val="008C5D42"/>
    <w:rsid w:val="008D02CD"/>
    <w:rsid w:val="008D2A31"/>
    <w:rsid w:val="008D4127"/>
    <w:rsid w:val="008D4F8F"/>
    <w:rsid w:val="008D76C5"/>
    <w:rsid w:val="008E1F38"/>
    <w:rsid w:val="008F2ECA"/>
    <w:rsid w:val="008F2F33"/>
    <w:rsid w:val="0090090F"/>
    <w:rsid w:val="009072FB"/>
    <w:rsid w:val="009123FF"/>
    <w:rsid w:val="009203FA"/>
    <w:rsid w:val="0092098F"/>
    <w:rsid w:val="0092099D"/>
    <w:rsid w:val="00921F4C"/>
    <w:rsid w:val="00922643"/>
    <w:rsid w:val="0092361E"/>
    <w:rsid w:val="00923E36"/>
    <w:rsid w:val="0092539F"/>
    <w:rsid w:val="00930523"/>
    <w:rsid w:val="009345F9"/>
    <w:rsid w:val="009347EE"/>
    <w:rsid w:val="00934F9A"/>
    <w:rsid w:val="0093507D"/>
    <w:rsid w:val="0093794A"/>
    <w:rsid w:val="00940C4D"/>
    <w:rsid w:val="00946C1C"/>
    <w:rsid w:val="00947BCB"/>
    <w:rsid w:val="00956344"/>
    <w:rsid w:val="00960A83"/>
    <w:rsid w:val="00961833"/>
    <w:rsid w:val="00983262"/>
    <w:rsid w:val="00986A3B"/>
    <w:rsid w:val="00992F58"/>
    <w:rsid w:val="00993658"/>
    <w:rsid w:val="0099636A"/>
    <w:rsid w:val="009A10AA"/>
    <w:rsid w:val="009B64C5"/>
    <w:rsid w:val="009C0899"/>
    <w:rsid w:val="009D118F"/>
    <w:rsid w:val="009D43CD"/>
    <w:rsid w:val="009D504C"/>
    <w:rsid w:val="009E0DCD"/>
    <w:rsid w:val="009F37E0"/>
    <w:rsid w:val="009F3C2A"/>
    <w:rsid w:val="009F5517"/>
    <w:rsid w:val="009F75E7"/>
    <w:rsid w:val="009F7F7D"/>
    <w:rsid w:val="00A030F6"/>
    <w:rsid w:val="00A03C0B"/>
    <w:rsid w:val="00A10A7B"/>
    <w:rsid w:val="00A121C1"/>
    <w:rsid w:val="00A13E63"/>
    <w:rsid w:val="00A17FD0"/>
    <w:rsid w:val="00A20E82"/>
    <w:rsid w:val="00A21A3F"/>
    <w:rsid w:val="00A24FAE"/>
    <w:rsid w:val="00A25AC1"/>
    <w:rsid w:val="00A338BD"/>
    <w:rsid w:val="00A418A4"/>
    <w:rsid w:val="00A42DA7"/>
    <w:rsid w:val="00A4445C"/>
    <w:rsid w:val="00A44506"/>
    <w:rsid w:val="00A56B54"/>
    <w:rsid w:val="00A57494"/>
    <w:rsid w:val="00A6124E"/>
    <w:rsid w:val="00A64725"/>
    <w:rsid w:val="00A66B7B"/>
    <w:rsid w:val="00A83AD0"/>
    <w:rsid w:val="00A9243F"/>
    <w:rsid w:val="00A97A15"/>
    <w:rsid w:val="00AA49B9"/>
    <w:rsid w:val="00AA55EE"/>
    <w:rsid w:val="00AA69FA"/>
    <w:rsid w:val="00AB0219"/>
    <w:rsid w:val="00AC2C13"/>
    <w:rsid w:val="00AC4139"/>
    <w:rsid w:val="00AD0B1C"/>
    <w:rsid w:val="00AD1E19"/>
    <w:rsid w:val="00AD2BF2"/>
    <w:rsid w:val="00AD46A9"/>
    <w:rsid w:val="00AD7479"/>
    <w:rsid w:val="00AE050A"/>
    <w:rsid w:val="00AE1920"/>
    <w:rsid w:val="00AE571A"/>
    <w:rsid w:val="00AF022B"/>
    <w:rsid w:val="00AF3C08"/>
    <w:rsid w:val="00AF4930"/>
    <w:rsid w:val="00AF5330"/>
    <w:rsid w:val="00B02945"/>
    <w:rsid w:val="00B03A74"/>
    <w:rsid w:val="00B23AFA"/>
    <w:rsid w:val="00B2484E"/>
    <w:rsid w:val="00B25ACB"/>
    <w:rsid w:val="00B33E9B"/>
    <w:rsid w:val="00B35E56"/>
    <w:rsid w:val="00B36312"/>
    <w:rsid w:val="00B37453"/>
    <w:rsid w:val="00B4580A"/>
    <w:rsid w:val="00B50FB8"/>
    <w:rsid w:val="00B511CB"/>
    <w:rsid w:val="00B531E4"/>
    <w:rsid w:val="00B62748"/>
    <w:rsid w:val="00B70921"/>
    <w:rsid w:val="00B71F11"/>
    <w:rsid w:val="00B8331A"/>
    <w:rsid w:val="00B92A25"/>
    <w:rsid w:val="00B932D7"/>
    <w:rsid w:val="00BA2C64"/>
    <w:rsid w:val="00BA3460"/>
    <w:rsid w:val="00BA4613"/>
    <w:rsid w:val="00BA66CC"/>
    <w:rsid w:val="00BB5E3C"/>
    <w:rsid w:val="00BC0EFC"/>
    <w:rsid w:val="00BC3E78"/>
    <w:rsid w:val="00BC592E"/>
    <w:rsid w:val="00BD0A40"/>
    <w:rsid w:val="00BD74B2"/>
    <w:rsid w:val="00BE1A74"/>
    <w:rsid w:val="00BF08B5"/>
    <w:rsid w:val="00BF1E73"/>
    <w:rsid w:val="00BF29EF"/>
    <w:rsid w:val="00BF5AE6"/>
    <w:rsid w:val="00BF6922"/>
    <w:rsid w:val="00C00487"/>
    <w:rsid w:val="00C01437"/>
    <w:rsid w:val="00C063DC"/>
    <w:rsid w:val="00C1201B"/>
    <w:rsid w:val="00C13C7F"/>
    <w:rsid w:val="00C17809"/>
    <w:rsid w:val="00C20271"/>
    <w:rsid w:val="00C250D8"/>
    <w:rsid w:val="00C333D8"/>
    <w:rsid w:val="00C3581D"/>
    <w:rsid w:val="00C37C66"/>
    <w:rsid w:val="00C4141B"/>
    <w:rsid w:val="00C54057"/>
    <w:rsid w:val="00C550F6"/>
    <w:rsid w:val="00C60396"/>
    <w:rsid w:val="00C61185"/>
    <w:rsid w:val="00C6470F"/>
    <w:rsid w:val="00C75900"/>
    <w:rsid w:val="00C7660D"/>
    <w:rsid w:val="00C840CB"/>
    <w:rsid w:val="00C8719A"/>
    <w:rsid w:val="00C87B0C"/>
    <w:rsid w:val="00C918E5"/>
    <w:rsid w:val="00C96887"/>
    <w:rsid w:val="00CA445D"/>
    <w:rsid w:val="00CB0CE3"/>
    <w:rsid w:val="00CB30BE"/>
    <w:rsid w:val="00CB384E"/>
    <w:rsid w:val="00CB5045"/>
    <w:rsid w:val="00CB66AC"/>
    <w:rsid w:val="00CB74B2"/>
    <w:rsid w:val="00CB756C"/>
    <w:rsid w:val="00CC764E"/>
    <w:rsid w:val="00CD1D9E"/>
    <w:rsid w:val="00CD4C28"/>
    <w:rsid w:val="00CD4D50"/>
    <w:rsid w:val="00CD57F2"/>
    <w:rsid w:val="00CD58ED"/>
    <w:rsid w:val="00CD7797"/>
    <w:rsid w:val="00CE6458"/>
    <w:rsid w:val="00CE68CD"/>
    <w:rsid w:val="00CE6E0E"/>
    <w:rsid w:val="00CF329F"/>
    <w:rsid w:val="00CF3BD1"/>
    <w:rsid w:val="00CF5D25"/>
    <w:rsid w:val="00CF783B"/>
    <w:rsid w:val="00D002C5"/>
    <w:rsid w:val="00D01EE0"/>
    <w:rsid w:val="00D02067"/>
    <w:rsid w:val="00D16271"/>
    <w:rsid w:val="00D237DF"/>
    <w:rsid w:val="00D24BC4"/>
    <w:rsid w:val="00D3114E"/>
    <w:rsid w:val="00D31D4C"/>
    <w:rsid w:val="00D3342C"/>
    <w:rsid w:val="00D37FE0"/>
    <w:rsid w:val="00D42158"/>
    <w:rsid w:val="00D427BC"/>
    <w:rsid w:val="00D4320C"/>
    <w:rsid w:val="00D456D7"/>
    <w:rsid w:val="00D57813"/>
    <w:rsid w:val="00D6017F"/>
    <w:rsid w:val="00D65ECF"/>
    <w:rsid w:val="00D71C58"/>
    <w:rsid w:val="00D7541C"/>
    <w:rsid w:val="00D828AE"/>
    <w:rsid w:val="00D8391B"/>
    <w:rsid w:val="00D83F9B"/>
    <w:rsid w:val="00D8609E"/>
    <w:rsid w:val="00D913C3"/>
    <w:rsid w:val="00DA2F7C"/>
    <w:rsid w:val="00DB3FDF"/>
    <w:rsid w:val="00DB5C5C"/>
    <w:rsid w:val="00DB757C"/>
    <w:rsid w:val="00DC25ED"/>
    <w:rsid w:val="00DC4F7B"/>
    <w:rsid w:val="00DC7E95"/>
    <w:rsid w:val="00DE5008"/>
    <w:rsid w:val="00DE60DA"/>
    <w:rsid w:val="00DF13F9"/>
    <w:rsid w:val="00DF33AF"/>
    <w:rsid w:val="00E003B1"/>
    <w:rsid w:val="00E008D2"/>
    <w:rsid w:val="00E0269B"/>
    <w:rsid w:val="00E12689"/>
    <w:rsid w:val="00E135A4"/>
    <w:rsid w:val="00E15ABA"/>
    <w:rsid w:val="00E2086A"/>
    <w:rsid w:val="00E221C2"/>
    <w:rsid w:val="00E262E1"/>
    <w:rsid w:val="00E2711E"/>
    <w:rsid w:val="00E27E8D"/>
    <w:rsid w:val="00E36DE2"/>
    <w:rsid w:val="00E401AC"/>
    <w:rsid w:val="00E41285"/>
    <w:rsid w:val="00E42F07"/>
    <w:rsid w:val="00E4338C"/>
    <w:rsid w:val="00E43F3E"/>
    <w:rsid w:val="00E470BB"/>
    <w:rsid w:val="00E505D5"/>
    <w:rsid w:val="00E50AF4"/>
    <w:rsid w:val="00E54BAD"/>
    <w:rsid w:val="00E60B6C"/>
    <w:rsid w:val="00E62971"/>
    <w:rsid w:val="00E64556"/>
    <w:rsid w:val="00E76DBE"/>
    <w:rsid w:val="00E7733F"/>
    <w:rsid w:val="00E83DD3"/>
    <w:rsid w:val="00E879DD"/>
    <w:rsid w:val="00E90C38"/>
    <w:rsid w:val="00E91D84"/>
    <w:rsid w:val="00E926B2"/>
    <w:rsid w:val="00EA371C"/>
    <w:rsid w:val="00EA4132"/>
    <w:rsid w:val="00EA5C76"/>
    <w:rsid w:val="00EA772D"/>
    <w:rsid w:val="00EB0F5F"/>
    <w:rsid w:val="00EB4603"/>
    <w:rsid w:val="00EB7560"/>
    <w:rsid w:val="00EC1BF7"/>
    <w:rsid w:val="00ED27B4"/>
    <w:rsid w:val="00EE095B"/>
    <w:rsid w:val="00EE2D19"/>
    <w:rsid w:val="00EE50B1"/>
    <w:rsid w:val="00EE55DB"/>
    <w:rsid w:val="00EE5C1E"/>
    <w:rsid w:val="00EE7AF2"/>
    <w:rsid w:val="00EF2A98"/>
    <w:rsid w:val="00F03AE0"/>
    <w:rsid w:val="00F10C9F"/>
    <w:rsid w:val="00F125C7"/>
    <w:rsid w:val="00F22E57"/>
    <w:rsid w:val="00F25D24"/>
    <w:rsid w:val="00F33261"/>
    <w:rsid w:val="00F33E24"/>
    <w:rsid w:val="00F36D02"/>
    <w:rsid w:val="00F476D7"/>
    <w:rsid w:val="00F51C9A"/>
    <w:rsid w:val="00F52908"/>
    <w:rsid w:val="00F53BAD"/>
    <w:rsid w:val="00F63DB9"/>
    <w:rsid w:val="00F734A9"/>
    <w:rsid w:val="00F81B30"/>
    <w:rsid w:val="00F84C84"/>
    <w:rsid w:val="00F8614C"/>
    <w:rsid w:val="00F90DB5"/>
    <w:rsid w:val="00F911DB"/>
    <w:rsid w:val="00F95D1F"/>
    <w:rsid w:val="00FA4034"/>
    <w:rsid w:val="00FA4812"/>
    <w:rsid w:val="00FA5C6A"/>
    <w:rsid w:val="00FA6BD1"/>
    <w:rsid w:val="00FB114A"/>
    <w:rsid w:val="00FD0B5F"/>
    <w:rsid w:val="00FD20BA"/>
    <w:rsid w:val="00FD24E5"/>
    <w:rsid w:val="00FD5911"/>
    <w:rsid w:val="00FD6AC0"/>
    <w:rsid w:val="00FE0575"/>
    <w:rsid w:val="00FE15CF"/>
    <w:rsid w:val="00FE1714"/>
    <w:rsid w:val="00FE2C26"/>
    <w:rsid w:val="00FE3E91"/>
    <w:rsid w:val="00FE4297"/>
    <w:rsid w:val="00FE5C52"/>
    <w:rsid w:val="00FF28FB"/>
    <w:rsid w:val="00FF36E6"/>
    <w:rsid w:val="00FF3C53"/>
    <w:rsid w:val="00FF66CD"/>
    <w:rsid w:val="00FF74DE"/>
    <w:rsid w:val="017F088F"/>
    <w:rsid w:val="01A9FE27"/>
    <w:rsid w:val="0272FDF6"/>
    <w:rsid w:val="03A97DE8"/>
    <w:rsid w:val="03EEC644"/>
    <w:rsid w:val="0492DEC2"/>
    <w:rsid w:val="0502CF6F"/>
    <w:rsid w:val="054F5F48"/>
    <w:rsid w:val="05B80570"/>
    <w:rsid w:val="05F5E276"/>
    <w:rsid w:val="061FCD37"/>
    <w:rsid w:val="061FCD37"/>
    <w:rsid w:val="0635387B"/>
    <w:rsid w:val="06823FD5"/>
    <w:rsid w:val="07641A7D"/>
    <w:rsid w:val="07DA2F8B"/>
    <w:rsid w:val="07F7BDA9"/>
    <w:rsid w:val="080F4FA5"/>
    <w:rsid w:val="0864D87D"/>
    <w:rsid w:val="089391F3"/>
    <w:rsid w:val="08F3AF24"/>
    <w:rsid w:val="099E3780"/>
    <w:rsid w:val="09A1B16A"/>
    <w:rsid w:val="0A510B19"/>
    <w:rsid w:val="0A74271D"/>
    <w:rsid w:val="0B2F90E6"/>
    <w:rsid w:val="0B88AF78"/>
    <w:rsid w:val="0DA1913C"/>
    <w:rsid w:val="0DEF161E"/>
    <w:rsid w:val="0E8E2CBB"/>
    <w:rsid w:val="0FED1383"/>
    <w:rsid w:val="1160F14D"/>
    <w:rsid w:val="11E76107"/>
    <w:rsid w:val="1226A7D3"/>
    <w:rsid w:val="12A7B01E"/>
    <w:rsid w:val="131EC9B6"/>
    <w:rsid w:val="13394E5D"/>
    <w:rsid w:val="136A74A1"/>
    <w:rsid w:val="1478BFEB"/>
    <w:rsid w:val="148DA202"/>
    <w:rsid w:val="14B6530C"/>
    <w:rsid w:val="14E036B4"/>
    <w:rsid w:val="1543F9F5"/>
    <w:rsid w:val="155C92BC"/>
    <w:rsid w:val="1565B7DC"/>
    <w:rsid w:val="1569A230"/>
    <w:rsid w:val="15732BE4"/>
    <w:rsid w:val="1638420D"/>
    <w:rsid w:val="16C0782F"/>
    <w:rsid w:val="176D7113"/>
    <w:rsid w:val="17B113B9"/>
    <w:rsid w:val="18027676"/>
    <w:rsid w:val="185D868C"/>
    <w:rsid w:val="197C07C1"/>
    <w:rsid w:val="19FCC87B"/>
    <w:rsid w:val="1A110501"/>
    <w:rsid w:val="1AE52B9B"/>
    <w:rsid w:val="1B0DE781"/>
    <w:rsid w:val="1B468879"/>
    <w:rsid w:val="1B4CA35F"/>
    <w:rsid w:val="1BA05F18"/>
    <w:rsid w:val="1BCC5F55"/>
    <w:rsid w:val="1C630012"/>
    <w:rsid w:val="1C882B16"/>
    <w:rsid w:val="1CBB8A67"/>
    <w:rsid w:val="1CE7171E"/>
    <w:rsid w:val="1D18FF4C"/>
    <w:rsid w:val="1F5BF68E"/>
    <w:rsid w:val="1F8A3424"/>
    <w:rsid w:val="212C4C16"/>
    <w:rsid w:val="214FA93C"/>
    <w:rsid w:val="2178F7E0"/>
    <w:rsid w:val="22253936"/>
    <w:rsid w:val="226FE78A"/>
    <w:rsid w:val="2324FC8B"/>
    <w:rsid w:val="237A6D9C"/>
    <w:rsid w:val="237B2430"/>
    <w:rsid w:val="23BCB5A3"/>
    <w:rsid w:val="24382212"/>
    <w:rsid w:val="24BD1612"/>
    <w:rsid w:val="2525100F"/>
    <w:rsid w:val="269F86B6"/>
    <w:rsid w:val="26DD5D9D"/>
    <w:rsid w:val="277E3637"/>
    <w:rsid w:val="28ADD8C3"/>
    <w:rsid w:val="28CEDBD4"/>
    <w:rsid w:val="28DFDB9E"/>
    <w:rsid w:val="2931B45C"/>
    <w:rsid w:val="29EA098C"/>
    <w:rsid w:val="2BE63A21"/>
    <w:rsid w:val="2D90E846"/>
    <w:rsid w:val="2DDF0716"/>
    <w:rsid w:val="2F225162"/>
    <w:rsid w:val="2F8C631D"/>
    <w:rsid w:val="2F92D097"/>
    <w:rsid w:val="309F29F0"/>
    <w:rsid w:val="3104734B"/>
    <w:rsid w:val="31846EE4"/>
    <w:rsid w:val="32877EE8"/>
    <w:rsid w:val="32C39114"/>
    <w:rsid w:val="32D54BC7"/>
    <w:rsid w:val="33466296"/>
    <w:rsid w:val="345C6188"/>
    <w:rsid w:val="3476F3AC"/>
    <w:rsid w:val="3483EAA6"/>
    <w:rsid w:val="35613A59"/>
    <w:rsid w:val="35BFA0F8"/>
    <w:rsid w:val="362EFD4F"/>
    <w:rsid w:val="362F8043"/>
    <w:rsid w:val="36FCFD88"/>
    <w:rsid w:val="370CA575"/>
    <w:rsid w:val="37360639"/>
    <w:rsid w:val="3839059A"/>
    <w:rsid w:val="39B15163"/>
    <w:rsid w:val="39D276B2"/>
    <w:rsid w:val="3A00F599"/>
    <w:rsid w:val="3A1702B9"/>
    <w:rsid w:val="3A5AB38D"/>
    <w:rsid w:val="3ACF5660"/>
    <w:rsid w:val="3ACF5660"/>
    <w:rsid w:val="3B2F6E66"/>
    <w:rsid w:val="3B62F4B8"/>
    <w:rsid w:val="3B7593CC"/>
    <w:rsid w:val="3BFDEFCC"/>
    <w:rsid w:val="3D34D04C"/>
    <w:rsid w:val="3DA3776A"/>
    <w:rsid w:val="3DF4F386"/>
    <w:rsid w:val="3ED57AFC"/>
    <w:rsid w:val="40274120"/>
    <w:rsid w:val="4061372C"/>
    <w:rsid w:val="4088CA9E"/>
    <w:rsid w:val="41D8AF9F"/>
    <w:rsid w:val="432A59A1"/>
    <w:rsid w:val="43554F2C"/>
    <w:rsid w:val="4443A127"/>
    <w:rsid w:val="446D336E"/>
    <w:rsid w:val="44A623F7"/>
    <w:rsid w:val="456BAC91"/>
    <w:rsid w:val="45BC0699"/>
    <w:rsid w:val="471CBE02"/>
    <w:rsid w:val="47516708"/>
    <w:rsid w:val="47B71CE5"/>
    <w:rsid w:val="47BE1116"/>
    <w:rsid w:val="483C5A5F"/>
    <w:rsid w:val="48C1F5AF"/>
    <w:rsid w:val="490FC62F"/>
    <w:rsid w:val="4920D6A5"/>
    <w:rsid w:val="496A532E"/>
    <w:rsid w:val="499E9F3D"/>
    <w:rsid w:val="4A58FEEF"/>
    <w:rsid w:val="4B694960"/>
    <w:rsid w:val="4BA89D4D"/>
    <w:rsid w:val="4CC6C57D"/>
    <w:rsid w:val="4CEF07A5"/>
    <w:rsid w:val="4D39152C"/>
    <w:rsid w:val="4DBCF081"/>
    <w:rsid w:val="4DD6D0D0"/>
    <w:rsid w:val="4DF15BD0"/>
    <w:rsid w:val="4E30A722"/>
    <w:rsid w:val="4FF656CE"/>
    <w:rsid w:val="506247DF"/>
    <w:rsid w:val="50B0B170"/>
    <w:rsid w:val="50C111CE"/>
    <w:rsid w:val="521C72AD"/>
    <w:rsid w:val="534FA00A"/>
    <w:rsid w:val="5380AD1E"/>
    <w:rsid w:val="53BD8379"/>
    <w:rsid w:val="53BF0A75"/>
    <w:rsid w:val="53E9EE10"/>
    <w:rsid w:val="544BC3C6"/>
    <w:rsid w:val="54A3AAA3"/>
    <w:rsid w:val="54AD7353"/>
    <w:rsid w:val="5715ABA2"/>
    <w:rsid w:val="573269A0"/>
    <w:rsid w:val="5882C040"/>
    <w:rsid w:val="596FE371"/>
    <w:rsid w:val="59B55215"/>
    <w:rsid w:val="59B55215"/>
    <w:rsid w:val="5A65BC34"/>
    <w:rsid w:val="5B3B65F5"/>
    <w:rsid w:val="5C5923D1"/>
    <w:rsid w:val="5CB57193"/>
    <w:rsid w:val="5CCEF404"/>
    <w:rsid w:val="5D6F382D"/>
    <w:rsid w:val="5DC3D8AD"/>
    <w:rsid w:val="5DF4688A"/>
    <w:rsid w:val="5EA7938F"/>
    <w:rsid w:val="5EA9BB20"/>
    <w:rsid w:val="5F02F493"/>
    <w:rsid w:val="5F701561"/>
    <w:rsid w:val="60F6B21B"/>
    <w:rsid w:val="610F113F"/>
    <w:rsid w:val="6183C0F4"/>
    <w:rsid w:val="61F07106"/>
    <w:rsid w:val="6327B878"/>
    <w:rsid w:val="63A27695"/>
    <w:rsid w:val="63A27695"/>
    <w:rsid w:val="63A33CBC"/>
    <w:rsid w:val="63A35602"/>
    <w:rsid w:val="64310B9E"/>
    <w:rsid w:val="6453BBD0"/>
    <w:rsid w:val="67A647B3"/>
    <w:rsid w:val="67A647B3"/>
    <w:rsid w:val="67FBF408"/>
    <w:rsid w:val="68885BC4"/>
    <w:rsid w:val="68A0FF17"/>
    <w:rsid w:val="68F323C1"/>
    <w:rsid w:val="691A29F6"/>
    <w:rsid w:val="6930D56F"/>
    <w:rsid w:val="695EC5A1"/>
    <w:rsid w:val="69A41C13"/>
    <w:rsid w:val="69B2A846"/>
    <w:rsid w:val="6A12B27E"/>
    <w:rsid w:val="6A3C4AD5"/>
    <w:rsid w:val="6AB9449C"/>
    <w:rsid w:val="6B0244CE"/>
    <w:rsid w:val="6B76081D"/>
    <w:rsid w:val="6BC26B55"/>
    <w:rsid w:val="6C9894D9"/>
    <w:rsid w:val="6CCE8E92"/>
    <w:rsid w:val="6D5A391F"/>
    <w:rsid w:val="6DCBB237"/>
    <w:rsid w:val="6DD19537"/>
    <w:rsid w:val="6DD89A87"/>
    <w:rsid w:val="6E89D2D3"/>
    <w:rsid w:val="6EAF45B7"/>
    <w:rsid w:val="6EC9F0C2"/>
    <w:rsid w:val="6EC9F0C2"/>
    <w:rsid w:val="6EE05F53"/>
    <w:rsid w:val="6F06ABFE"/>
    <w:rsid w:val="6F2E4E5B"/>
    <w:rsid w:val="6FC7AE77"/>
    <w:rsid w:val="7015E6E9"/>
    <w:rsid w:val="70D39360"/>
    <w:rsid w:val="70F6D071"/>
    <w:rsid w:val="7190C0A5"/>
    <w:rsid w:val="71F754DC"/>
    <w:rsid w:val="7200AD72"/>
    <w:rsid w:val="728C4284"/>
    <w:rsid w:val="7300EBF9"/>
    <w:rsid w:val="730C47AD"/>
    <w:rsid w:val="73CCF23F"/>
    <w:rsid w:val="73F425D0"/>
    <w:rsid w:val="74BC42D2"/>
    <w:rsid w:val="75B2A9B0"/>
    <w:rsid w:val="75D483B1"/>
    <w:rsid w:val="7604281C"/>
    <w:rsid w:val="7654CA60"/>
    <w:rsid w:val="777B9EB3"/>
    <w:rsid w:val="77B10CD4"/>
    <w:rsid w:val="785EC2BF"/>
    <w:rsid w:val="787C0E59"/>
    <w:rsid w:val="7A4DF281"/>
    <w:rsid w:val="7D047859"/>
    <w:rsid w:val="7D39152F"/>
    <w:rsid w:val="7D950148"/>
    <w:rsid w:val="7E84B3D5"/>
    <w:rsid w:val="7E907370"/>
    <w:rsid w:val="7F0EE416"/>
    <w:rsid w:val="7F3B2695"/>
    <w:rsid w:val="7F812EE2"/>
    <w:rsid w:val="7FD06BB8"/>
    <w:rsid w:val="7FFCB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houaiss/mini" w:name="verbetes"/>
  <w:shapeDefaults>
    <o:shapedefaults v:ext="edit" spidmax="18433"/>
    <o:shapelayout v:ext="edit">
      <o:idmap v:ext="edit" data="1"/>
    </o:shapelayout>
  </w:shapeDefaults>
  <w:decimalSymbol w:val=","/>
  <w:listSeparator w:val=";"/>
  <w14:docId w14:val="7CA72D8F"/>
  <w15:chartTrackingRefBased/>
  <w15:docId w15:val="{E2033382-C6C7-4958-9E8A-53883D5EB1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4BA89D4D"/>
    <w:rPr>
      <w:noProof w:val="0"/>
      <w:lang w:eastAsia="en-US"/>
    </w:rPr>
    <w:pPr>
      <w:widowControl w:val="0"/>
      <w:spacing w:line="240" w:lineRule="atLeast"/>
    </w:pPr>
  </w:style>
  <w:style w:type="paragraph" w:styleId="Ttulo1">
    <w:uiPriority w:val="1"/>
    <w:name w:val="heading 1"/>
    <w:basedOn w:val="Normal"/>
    <w:next w:val="Normal"/>
    <w:qFormat/>
    <w:rsid w:val="4BA89D4D"/>
    <w:rPr>
      <w:rFonts w:ascii="Arial" w:hAnsi="Arial"/>
      <w:b w:val="1"/>
      <w:bCs w:val="1"/>
    </w:rPr>
    <w:pPr>
      <w:keepNext w:val="1"/>
      <w:numPr>
        <w:numId w:val="1"/>
      </w:numPr>
      <w:spacing w:before="120" w:after="60"/>
      <w:outlineLvl w:val="0"/>
    </w:p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</w:rPr>
  </w:style>
  <w:style w:type="paragraph" w:styleId="Ttulo5">
    <w:uiPriority w:val="1"/>
    <w:name w:val="heading 5"/>
    <w:basedOn w:val="Normal"/>
    <w:next w:val="Normal"/>
    <w:qFormat/>
    <w:rsid w:val="4BA89D4D"/>
    <w:rPr>
      <w:sz w:val="22"/>
      <w:szCs w:val="22"/>
    </w:rPr>
    <w:pPr>
      <w:numPr>
        <w:ilvl w:val="4"/>
        <w:numId w:val="1"/>
      </w:numPr>
      <w:spacing w:before="240" w:after="60"/>
      <w:ind w:left="2880"/>
      <w:outlineLvl w:val="4"/>
    </w:pPr>
  </w:style>
  <w:style w:type="paragraph" w:styleId="Ttulo6">
    <w:uiPriority w:val="1"/>
    <w:name w:val="heading 6"/>
    <w:basedOn w:val="Normal"/>
    <w:next w:val="Normal"/>
    <w:qFormat/>
    <w:rsid w:val="4BA89D4D"/>
    <w:rPr>
      <w:i w:val="1"/>
      <w:iCs w:val="1"/>
      <w:sz w:val="22"/>
      <w:szCs w:val="22"/>
    </w:rPr>
    <w:pPr>
      <w:numPr>
        <w:ilvl w:val="5"/>
        <w:numId w:val="1"/>
      </w:numPr>
      <w:spacing w:before="240" w:after="60"/>
      <w:ind w:left="2880"/>
      <w:outlineLvl w:val="5"/>
    </w:pPr>
  </w:style>
  <w:style w:type="paragraph" w:styleId="Ttulo7">
    <w:uiPriority w:val="1"/>
    <w:name w:val="heading 7"/>
    <w:basedOn w:val="Normal"/>
    <w:next w:val="Normal"/>
    <w:qFormat/>
    <w:rsid w:val="4BA89D4D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uiPriority w:val="1"/>
    <w:name w:val="heading 8"/>
    <w:basedOn w:val="Normal"/>
    <w:next w:val="Normal"/>
    <w:qFormat/>
    <w:rsid w:val="4BA89D4D"/>
    <w:rPr>
      <w:i w:val="1"/>
      <w:iCs w:val="1"/>
    </w:rPr>
    <w:pPr>
      <w:numPr>
        <w:ilvl w:val="7"/>
        <w:numId w:val="1"/>
      </w:numPr>
      <w:spacing w:before="240" w:after="60"/>
      <w:ind w:left="2880"/>
      <w:outlineLvl w:val="7"/>
    </w:pPr>
  </w:style>
  <w:style w:type="paragraph" w:styleId="Ttulo9">
    <w:uiPriority w:val="1"/>
    <w:name w:val="heading 9"/>
    <w:basedOn w:val="Normal"/>
    <w:next w:val="Normal"/>
    <w:qFormat/>
    <w:rsid w:val="4BA89D4D"/>
    <w:rPr>
      <w:b w:val="1"/>
      <w:bCs w:val="1"/>
      <w:i w:val="1"/>
      <w:iCs w:val="1"/>
      <w:sz w:val="18"/>
      <w:szCs w:val="18"/>
    </w:rPr>
    <w:pPr>
      <w:numPr>
        <w:ilvl w:val="8"/>
        <w:numId w:val="1"/>
      </w:numPr>
      <w:spacing w:before="240" w:after="60"/>
      <w:ind w:left="288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agraph2" w:customStyle="true">
    <w:uiPriority w:val="1"/>
    <w:name w:val="Paragraph2"/>
    <w:basedOn w:val="Normal"/>
    <w:rsid w:val="4BA89D4D"/>
    <w:rPr>
      <w:color w:val="000000" w:themeColor="text1" w:themeTint="FF" w:themeShade="FF"/>
      <w:lang w:val="en-AU"/>
    </w:rPr>
    <w:pPr>
      <w:spacing w:before="80"/>
      <w:ind w:left="720"/>
      <w:jc w:val="both"/>
    </w:pPr>
  </w:style>
  <w:style w:type="paragraph" w:styleId="Ttulo">
    <w:uiPriority w:val="1"/>
    <w:name w:val="Title"/>
    <w:basedOn w:val="Normal"/>
    <w:next w:val="Normal"/>
    <w:qFormat/>
    <w:rsid w:val="4BA89D4D"/>
    <w:rPr>
      <w:rFonts w:ascii="Arial" w:hAnsi="Arial"/>
      <w:b w:val="1"/>
      <w:bCs w:val="1"/>
      <w:sz w:val="36"/>
      <w:szCs w:val="36"/>
    </w:rPr>
    <w:pPr>
      <w:spacing w:lineRule="auto"/>
      <w:jc w:val="center"/>
    </w:pPr>
  </w:style>
  <w:style w:type="paragraph" w:styleId="Subttulo">
    <w:uiPriority w:val="1"/>
    <w:name w:val="Subtitle"/>
    <w:basedOn w:val="Normal"/>
    <w:qFormat/>
    <w:rsid w:val="4BA89D4D"/>
    <w:rPr>
      <w:rFonts w:ascii="Arial" w:hAnsi="Arial"/>
      <w:i w:val="1"/>
      <w:iCs w:val="1"/>
      <w:sz w:val="36"/>
      <w:szCs w:val="36"/>
      <w:lang w:val="en-AU"/>
    </w:rPr>
    <w:pPr>
      <w:spacing w:after="60"/>
      <w:jc w:val="center"/>
    </w:pPr>
  </w:style>
  <w:style w:type="paragraph" w:styleId="Recuonormal">
    <w:uiPriority w:val="1"/>
    <w:name w:val="Normal Indent"/>
    <w:basedOn w:val="Normal"/>
    <w:rsid w:val="4BA89D4D"/>
    <w:pPr>
      <w:ind w:left="900" w:hanging="900"/>
    </w:pPr>
  </w:style>
  <w:style w:type="paragraph" w:styleId="Sumrio1">
    <w:uiPriority w:val="39"/>
    <w:name w:val="toc 1"/>
    <w:basedOn w:val="Normal"/>
    <w:next w:val="Normal"/>
    <w:rsid w:val="4BA89D4D"/>
    <w:pPr>
      <w:tabs>
        <w:tab w:val="right" w:leader="none" w:pos="9360"/>
      </w:tabs>
      <w:spacing w:before="240" w:after="60"/>
      <w:ind w:right="720"/>
    </w:pPr>
  </w:style>
  <w:style w:type="paragraph" w:styleId="Sumrio2">
    <w:uiPriority w:val="39"/>
    <w:name w:val="toc 2"/>
    <w:basedOn w:val="Normal"/>
    <w:next w:val="Normal"/>
    <w:rsid w:val="4BA89D4D"/>
    <w:pPr>
      <w:tabs>
        <w:tab w:val="right" w:leader="none" w:pos="9360"/>
      </w:tabs>
      <w:ind w:left="432" w:right="720"/>
    </w:pPr>
  </w:style>
  <w:style w:type="paragraph" w:styleId="Sumrio3">
    <w:uiPriority w:val="1"/>
    <w:name w:val="toc 3"/>
    <w:basedOn w:val="Normal"/>
    <w:next w:val="Normal"/>
    <w:semiHidden/>
    <w:rsid w:val="4BA89D4D"/>
    <w:pPr>
      <w:tabs>
        <w:tab w:val="left" w:leader="none" w:pos="1440"/>
        <w:tab w:val="right" w:leader="none" w:pos="9360"/>
      </w:tabs>
      <w:ind w:left="864"/>
    </w:pPr>
  </w:style>
  <w:style w:type="paragraph" w:styleId="Cabealho">
    <w:uiPriority w:val="1"/>
    <w:name w:val="header"/>
    <w:basedOn w:val="Normal"/>
    <w:link w:val="CabealhoChar"/>
    <w:rsid w:val="4BA89D4D"/>
    <w:pPr>
      <w:tabs>
        <w:tab w:val="center" w:leader="none" w:pos="4320"/>
        <w:tab w:val="right" w:leader="none" w:pos="8640"/>
      </w:tabs>
    </w:pPr>
  </w:style>
  <w:style w:type="paragraph" w:styleId="Rodap">
    <w:uiPriority w:val="99"/>
    <w:name w:val="footer"/>
    <w:basedOn w:val="Normal"/>
    <w:link w:val="RodapChar"/>
    <w:rsid w:val="4BA89D4D"/>
    <w:pPr>
      <w:tabs>
        <w:tab w:val="center" w:leader="none" w:pos="4320"/>
        <w:tab w:val="right" w:leader="none" w:pos="8640"/>
      </w:tabs>
    </w:pPr>
  </w:style>
  <w:style w:type="character" w:styleId="Nmerodepgina">
    <w:name w:val="page number"/>
    <w:basedOn w:val="Fontepargpadro"/>
  </w:style>
  <w:style w:type="paragraph" w:styleId="Bullet2" w:customStyle="true">
    <w:uiPriority w:val="1"/>
    <w:name w:val="Bullet2"/>
    <w:basedOn w:val="Normal"/>
    <w:rsid w:val="4BA89D4D"/>
    <w:rPr>
      <w:color w:val="000080"/>
    </w:rPr>
    <w:pPr>
      <w:ind w:left="1440" w:hanging="360"/>
    </w:pPr>
  </w:style>
  <w:style w:type="paragraph" w:styleId="Paragraph1" w:customStyle="true">
    <w:uiPriority w:val="1"/>
    <w:name w:val="Paragraph1"/>
    <w:basedOn w:val="Normal"/>
    <w:rsid w:val="4BA89D4D"/>
    <w:pPr>
      <w:spacing w:before="80" w:lineRule="auto"/>
      <w:jc w:val="both"/>
    </w:pPr>
  </w:style>
  <w:style w:type="paragraph" w:styleId="Tabletext" w:customStyle="true">
    <w:uiPriority w:val="1"/>
    <w:name w:val="Tabletext"/>
    <w:basedOn w:val="Normal"/>
    <w:rsid w:val="4BA89D4D"/>
    <w:pPr>
      <w:keepLines w:val="1"/>
      <w:spacing w:after="120"/>
    </w:pPr>
  </w:style>
  <w:style w:type="paragraph" w:styleId="Corpodetexto">
    <w:uiPriority w:val="1"/>
    <w:name w:val="Body Text"/>
    <w:basedOn w:val="Normal"/>
    <w:rsid w:val="4BA89D4D"/>
    <w:pPr>
      <w:keepLines w:val="1"/>
      <w:spacing w:after="120"/>
      <w:ind w:left="720"/>
    </w:pPr>
  </w:style>
  <w:style w:type="paragraph" w:styleId="Paragraph3" w:customStyle="true">
    <w:uiPriority w:val="1"/>
    <w:name w:val="Paragraph3"/>
    <w:basedOn w:val="Normal"/>
    <w:rsid w:val="4BA89D4D"/>
    <w:pPr>
      <w:spacing w:before="80" w:lineRule="auto"/>
      <w:ind w:left="1530"/>
      <w:jc w:val="both"/>
    </w:pPr>
  </w:style>
  <w:style w:type="paragraph" w:styleId="Bullet1" w:customStyle="true">
    <w:uiPriority w:val="1"/>
    <w:name w:val="Bullet1"/>
    <w:basedOn w:val="Normal"/>
    <w:rsid w:val="4BA89D4D"/>
    <w:pPr>
      <w:ind w:left="720" w:hanging="432"/>
    </w:pPr>
  </w:style>
  <w:style w:type="character" w:styleId="Refdenotaderodap">
    <w:name w:val="footnote reference"/>
    <w:semiHidden/>
    <w:rPr>
      <w:sz w:val="20"/>
      <w:szCs w:val="20"/>
      <w:vertAlign w:val="superscript"/>
    </w:rPr>
  </w:style>
  <w:style w:type="paragraph" w:styleId="Textodenotaderodap">
    <w:uiPriority w:val="1"/>
    <w:name w:val="footnote text"/>
    <w:basedOn w:val="Normal"/>
    <w:semiHidden/>
    <w:rsid w:val="4BA89D4D"/>
    <w:rPr>
      <w:sz w:val="16"/>
      <w:szCs w:val="16"/>
    </w:rPr>
    <w:pPr>
      <w:keepNext w:val="1"/>
      <w:keepLines w:val="1"/>
      <w:pBdr>
        <w:bottom w:val="single" w:color="000000" w:sz="6" w:space="0"/>
      </w:pBdr>
      <w:spacing w:before="40" w:after="40"/>
      <w:ind w:left="360" w:hanging="360"/>
    </w:pPr>
  </w:style>
  <w:style w:type="paragraph" w:styleId="MapadoDocumento">
    <w:uiPriority w:val="1"/>
    <w:name w:val="Document Map"/>
    <w:basedOn w:val="Normal"/>
    <w:semiHidden/>
    <w:rsid w:val="4BA89D4D"/>
    <w:pPr>
      <w:shd w:val="clear" w:color="auto" w:fill="000080"/>
    </w:pPr>
  </w:style>
  <w:style w:type="paragraph" w:styleId="Paragraph4" w:customStyle="true">
    <w:uiPriority w:val="1"/>
    <w:name w:val="Paragraph4"/>
    <w:basedOn w:val="Normal"/>
    <w:rsid w:val="4BA89D4D"/>
    <w:pPr>
      <w:spacing w:before="80" w:lineRule="auto"/>
      <w:ind w:left="2250"/>
      <w:jc w:val="both"/>
    </w:pPr>
  </w:style>
  <w:style w:type="paragraph" w:styleId="Sumrio4">
    <w:uiPriority w:val="1"/>
    <w:name w:val="toc 4"/>
    <w:basedOn w:val="Normal"/>
    <w:next w:val="Normal"/>
    <w:semiHidden/>
    <w:rsid w:val="4BA89D4D"/>
    <w:pPr>
      <w:ind w:left="600"/>
    </w:pPr>
  </w:style>
  <w:style w:type="paragraph" w:styleId="Sumrio5">
    <w:uiPriority w:val="1"/>
    <w:name w:val="toc 5"/>
    <w:basedOn w:val="Normal"/>
    <w:next w:val="Normal"/>
    <w:semiHidden/>
    <w:rsid w:val="4BA89D4D"/>
    <w:pPr>
      <w:ind w:left="800"/>
    </w:pPr>
  </w:style>
  <w:style w:type="paragraph" w:styleId="Sumrio6">
    <w:uiPriority w:val="1"/>
    <w:name w:val="toc 6"/>
    <w:basedOn w:val="Normal"/>
    <w:next w:val="Normal"/>
    <w:semiHidden/>
    <w:rsid w:val="4BA89D4D"/>
    <w:pPr>
      <w:ind w:left="1000"/>
    </w:pPr>
  </w:style>
  <w:style w:type="paragraph" w:styleId="Sumrio7">
    <w:uiPriority w:val="1"/>
    <w:name w:val="toc 7"/>
    <w:basedOn w:val="Normal"/>
    <w:next w:val="Normal"/>
    <w:semiHidden/>
    <w:rsid w:val="4BA89D4D"/>
    <w:pPr>
      <w:ind w:left="1200"/>
    </w:pPr>
  </w:style>
  <w:style w:type="paragraph" w:styleId="Sumrio8">
    <w:uiPriority w:val="1"/>
    <w:name w:val="toc 8"/>
    <w:basedOn w:val="Normal"/>
    <w:next w:val="Normal"/>
    <w:semiHidden/>
    <w:rsid w:val="4BA89D4D"/>
    <w:pPr>
      <w:ind w:left="1400"/>
    </w:pPr>
  </w:style>
  <w:style w:type="paragraph" w:styleId="Sumrio9">
    <w:uiPriority w:val="1"/>
    <w:name w:val="toc 9"/>
    <w:basedOn w:val="Normal"/>
    <w:next w:val="Normal"/>
    <w:semiHidden/>
    <w:rsid w:val="4BA89D4D"/>
    <w:pPr>
      <w:ind w:left="1600"/>
    </w:pPr>
  </w:style>
  <w:style w:type="paragraph" w:styleId="MainTitle" w:customStyle="true">
    <w:uiPriority w:val="1"/>
    <w:name w:val="Main Title"/>
    <w:basedOn w:val="Normal"/>
    <w:rsid w:val="4BA89D4D"/>
    <w:rPr>
      <w:rFonts w:ascii="Arial" w:hAnsi="Arial"/>
      <w:b w:val="1"/>
      <w:bCs w:val="1"/>
      <w:sz w:val="32"/>
      <w:szCs w:val="32"/>
    </w:rPr>
    <w:pPr>
      <w:spacing w:before="480" w:after="60" w:lineRule="auto"/>
      <w:jc w:val="center"/>
    </w:pPr>
  </w:style>
  <w:style w:type="paragraph" w:styleId="Recuodecorpodetexto">
    <w:uiPriority w:val="1"/>
    <w:name w:val="Body Text Indent"/>
    <w:basedOn w:val="Normal"/>
    <w:rsid w:val="4BA89D4D"/>
    <w:rPr>
      <w:i w:val="1"/>
      <w:iCs w:val="1"/>
      <w:color w:val="0000FF"/>
      <w:u w:val="single"/>
    </w:rPr>
    <w:pPr>
      <w:ind w:left="720"/>
    </w:pPr>
  </w:style>
  <w:style w:type="paragraph" w:styleId="Body" w:customStyle="true">
    <w:uiPriority w:val="1"/>
    <w:name w:val="Body"/>
    <w:basedOn w:val="Normal"/>
    <w:rsid w:val="4BA89D4D"/>
    <w:pPr>
      <w:widowControl w:val="1"/>
      <w:spacing w:before="120" w:lineRule="auto"/>
      <w:jc w:val="both"/>
    </w:pPr>
  </w:style>
  <w:style w:type="paragraph" w:styleId="Bullet" w:customStyle="true">
    <w:uiPriority w:val="1"/>
    <w:name w:val="Bullet"/>
    <w:basedOn w:val="Normal"/>
    <w:rsid w:val="4BA89D4D"/>
    <w:pPr>
      <w:widowControl w:val="1"/>
      <w:numPr>
        <w:numId w:val="3"/>
      </w:numPr>
      <w:tabs>
        <w:tab w:val="left" w:leader="none" w:pos="720"/>
      </w:tabs>
      <w:spacing w:before="120" w:lineRule="auto"/>
      <w:ind w:right="360"/>
      <w:jc w:val="both"/>
    </w:pPr>
  </w:style>
  <w:style w:type="paragraph" w:styleId="InfoBlue" w:customStyle="true">
    <w:uiPriority w:val="1"/>
    <w:name w:val="InfoBlue"/>
    <w:basedOn w:val="Normal"/>
    <w:next w:val="Corpodetexto"/>
    <w:rsid w:val="4BA89D4D"/>
    <w:pPr>
      <w:tabs>
        <w:tab w:val="left" w:leader="none" w:pos="540"/>
        <w:tab w:val="left" w:leader="none" w:pos="1260"/>
      </w:tabs>
      <w:spacing w:after="120"/>
      <w:ind w:left="709"/>
    </w:pPr>
  </w:style>
  <w:style w:type="character" w:styleId="Hyperlink">
    <w:name w:val="Hyperlink"/>
    <w:rPr>
      <w:color w:val="0000FF"/>
      <w:u w:val="single"/>
    </w:rPr>
  </w:style>
  <w:style w:type="paragraph" w:styleId="infoblue0" w:customStyle="true">
    <w:uiPriority w:val="1"/>
    <w:name w:val="infoblue"/>
    <w:basedOn w:val="Normal"/>
    <w:rsid w:val="4BA89D4D"/>
    <w:pPr>
      <w:widowControl w:val="1"/>
      <w:spacing w:before="100" w:after="100" w:lineRule="auto"/>
    </w:pPr>
  </w:style>
  <w:style w:type="character" w:styleId="tw4winNone" w:customStyle="1">
    <w:name w:val="tw4winNone"/>
    <w:basedOn w:val="Fontepargpadro"/>
  </w:style>
  <w:style w:type="character" w:styleId="tw4winExternal" w:customStyle="1">
    <w:name w:val="tw4winExternal"/>
    <w:rPr>
      <w:rFonts w:ascii="Courier New" w:hAnsi="Courier New"/>
      <w:noProof/>
      <w:color w:val="808080"/>
    </w:rPr>
  </w:style>
  <w:style w:type="character" w:styleId="tw4winInternal" w:customStyle="1">
    <w:name w:val="tw4winInternal"/>
    <w:rPr>
      <w:rFonts w:ascii="Courier New" w:hAnsi="Courier New"/>
      <w:noProof/>
      <w:color w:val="FF0000"/>
    </w:rPr>
  </w:style>
  <w:style w:type="character" w:styleId="tw4winMark" w:customStyle="1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styleId="tw4winError" w:customStyle="1">
    <w:name w:val="tw4winError"/>
    <w:rPr>
      <w:rFonts w:ascii="Courier New" w:hAnsi="Courier New"/>
      <w:color w:val="00FF00"/>
      <w:sz w:val="40"/>
      <w:szCs w:val="40"/>
    </w:rPr>
  </w:style>
  <w:style w:type="character" w:styleId="tw4winTerm" w:customStyle="1">
    <w:name w:val="tw4winTerm"/>
    <w:rPr>
      <w:color w:val="0000FF"/>
    </w:rPr>
  </w:style>
  <w:style w:type="character" w:styleId="tw4winPopup" w:customStyle="1">
    <w:name w:val="tw4winPopup"/>
    <w:rPr>
      <w:rFonts w:ascii="Courier New" w:hAnsi="Courier New"/>
      <w:noProof/>
      <w:color w:val="008000"/>
    </w:rPr>
  </w:style>
  <w:style w:type="character" w:styleId="tw4winJump" w:customStyle="1">
    <w:name w:val="tw4winJump"/>
    <w:rPr>
      <w:rFonts w:ascii="Courier New" w:hAnsi="Courier New"/>
      <w:noProof/>
      <w:color w:val="008080"/>
    </w:rPr>
  </w:style>
  <w:style w:type="character" w:styleId="DONOTTRANSLATE" w:customStyle="1">
    <w:name w:val="DO_NOT_TRANSLATE"/>
    <w:rPr>
      <w:rFonts w:ascii="Courier New" w:hAnsi="Courier New"/>
      <w:noProof/>
      <w:color w:val="800000"/>
    </w:rPr>
  </w:style>
  <w:style w:type="paragraph" w:styleId="EstiloinfoblueArialEsquerda095cm" w:customStyle="1">
    <w:name w:val="Estilo infoblue + Arial Esquerda:  095 cm"/>
    <w:basedOn w:val="infoblue0"/>
    <w:autoRedefine/>
    <w:rsid w:val="00CF5D25"/>
    <w:pPr>
      <w:autoSpaceDE/>
      <w:autoSpaceDN/>
      <w:spacing w:before="0" w:after="120" w:line="240" w:lineRule="atLeast"/>
      <w:ind w:left="540"/>
      <w:jc w:val="both"/>
    </w:pPr>
    <w:rPr>
      <w:iCs/>
      <w:snapToGrid/>
      <w:spacing w:val="-6"/>
      <w:lang w:val="pt-BR" w:eastAsia="pt-BR"/>
    </w:rPr>
  </w:style>
  <w:style w:type="table" w:styleId="Tabelacomgrade">
    <w:name w:val="Table Grid"/>
    <w:basedOn w:val="Tabelanormal"/>
    <w:rsid w:val="009D118F"/>
    <w:pPr>
      <w:spacing w:before="60" w:after="60"/>
      <w:ind w:firstLine="709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uiPriority w:val="1"/>
    <w:name w:val="Balloon Text"/>
    <w:basedOn w:val="Normal"/>
    <w:link w:val="TextodebaloChar"/>
    <w:rsid w:val="4BA89D4D"/>
    <w:rPr>
      <w:rFonts w:ascii="Tahoma" w:hAnsi="Tahoma" w:cs="Tahoma"/>
      <w:sz w:val="16"/>
      <w:szCs w:val="16"/>
    </w:rPr>
    <w:pPr>
      <w:spacing w:lineRule="auto"/>
    </w:pPr>
  </w:style>
  <w:style w:type="character" w:styleId="TextodebaloChar" w:customStyle="1">
    <w:name w:val="Texto de balão Char"/>
    <w:link w:val="Textodebalo"/>
    <w:rsid w:val="007D24FE"/>
    <w:rPr>
      <w:rFonts w:ascii="Tahoma" w:hAnsi="Tahoma" w:cs="Tahoma"/>
      <w:snapToGrid w:val="0"/>
      <w:sz w:val="16"/>
      <w:szCs w:val="16"/>
      <w:lang w:val="en-US" w:eastAsia="en-US"/>
    </w:rPr>
  </w:style>
  <w:style w:type="character" w:styleId="CabealhoChar" w:customStyle="1">
    <w:name w:val="Cabeçalho Char"/>
    <w:link w:val="Cabealho"/>
    <w:rsid w:val="00AA69FA"/>
    <w:rPr>
      <w:snapToGrid w:val="0"/>
      <w:lang w:val="en-US" w:eastAsia="en-US"/>
    </w:rPr>
  </w:style>
  <w:style w:type="character" w:styleId="RodapChar" w:customStyle="1">
    <w:name w:val="Rodapé Char"/>
    <w:link w:val="Rodap"/>
    <w:uiPriority w:val="99"/>
    <w:rsid w:val="00863FCD"/>
    <w:rPr>
      <w:snapToGrid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8.png" Id="rId436489490" /><Relationship Type="http://schemas.microsoft.com/office/2020/10/relationships/intelligence" Target="intelligence2.xml" Id="Re87e61dcb9864161" /><Relationship Type="http://schemas.openxmlformats.org/officeDocument/2006/relationships/image" Target="/media/imageb.png" Id="rId1592015154" /><Relationship Type="http://schemas.openxmlformats.org/officeDocument/2006/relationships/image" Target="/media/imagec.png" Id="rId1585463312" /><Relationship Type="http://schemas.openxmlformats.org/officeDocument/2006/relationships/image" Target="/media/imaged.png" Id="rId1001684954" /><Relationship Type="http://schemas.openxmlformats.org/officeDocument/2006/relationships/image" Target="/media/image9.png" Id="rId93798179" /><Relationship Type="http://schemas.openxmlformats.org/officeDocument/2006/relationships/image" Target="/media/imagea.png" Id="rId89239259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rof%20Leonardo%20Pol%20(61)%209984-3520\UniCEUB%202&#186;%202018\Ci&#234;ncias%20da%20Computa&#231;&#227;o\Qualidade%20e%20Teste%20de%20Software\PAI%20Teoria%20e%20Laborat&#243;rio\laborat&#243;rio\Modelo%20de%20Templates\Template%201&#170;Avalia&#231;&#227;o\2&#186;2018\Especificacao%20Caso%20Uso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0D7D2CA8-AF9F-43E0-B9D7-FDF4C059AC6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Especificacao Caso Uso</ap:Template>
  <ap:Application>Microsoft Word for the web</ap:Application>
  <ap:DocSecurity>0</ap:DocSecurity>
  <ap:ScaleCrop>false</ap:ScaleCrop>
  <ap:Company>&lt;Nome da Empresa&gt;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de Caso de Uso</dc:title>
  <dc:subject>&lt;Nome do Projeto&gt;</dc:subject>
  <dc:creator>leonardo.pol</dc:creator>
  <keywords/>
  <lastModifiedBy>Arthur da Costa Farias</lastModifiedBy>
  <revision>15</revision>
  <lastPrinted>2001-03-15T17:26:00.0000000Z</lastPrinted>
  <dcterms:created xsi:type="dcterms:W3CDTF">2018-08-09T20:09:00.0000000Z</dcterms:created>
  <dcterms:modified xsi:type="dcterms:W3CDTF">2025-11-29T16:30:26.1813850Z</dcterms:modified>
</coreProperties>
</file>